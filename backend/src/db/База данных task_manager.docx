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id w:val="-1787653233"/>
        <w:docPartObj>
          <w:docPartGallery w:val="Cover Pages"/>
          <w:docPartUnique/>
        </w:docPartObj>
      </w:sdtPr>
      <w:sdtContent>
        <w:p w14:paraId="644E228D" w14:textId="76B64D1E" w:rsidR="009B26EC" w:rsidRDefault="009B26EC"/>
        <w:p w14:paraId="55D968E1" w14:textId="731E93DA" w:rsidR="009B26EC" w:rsidRDefault="009B26EC">
          <w:pPr>
            <w:spacing w:after="160" w:line="259" w:lineRule="auto"/>
            <w:rPr>
              <w:rFonts w:eastAsiaTheme="majorEastAsia" w:cstheme="majorBidi"/>
              <w:b/>
              <w:szCs w:val="32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50CE5077" wp14:editId="15F1CBA9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1038860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Текстовое поле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8197CE6" w14:textId="65E56CF6" w:rsidR="009B26EC" w:rsidRDefault="00000000">
                                <w:pPr>
                                  <w:pStyle w:val="afb"/>
                                  <w:spacing w:before="40" w:after="560" w:line="216" w:lineRule="auto"/>
                                  <w:rPr>
                                    <w:color w:val="5B9BD5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5B9BD5" w:themeColor="accent1"/>
                                      <w:sz w:val="72"/>
                                      <w:szCs w:val="72"/>
                                    </w:rPr>
                                    <w:alias w:val="Название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9B26EC">
                                      <w:rPr>
                                        <w:color w:val="5B9BD5" w:themeColor="accent1"/>
                                        <w:sz w:val="72"/>
                                        <w:szCs w:val="72"/>
                                      </w:rPr>
                                      <w:t>Проектирование базы данных для приложения по созданию задач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4472C4" w:themeColor="accent5"/>
                                    <w:sz w:val="24"/>
                                    <w:szCs w:val="24"/>
                                  </w:rPr>
                                  <w:alias w:val="Автор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1464A066" w14:textId="0AC2B8D6" w:rsidR="009B26EC" w:rsidRDefault="009B26EC">
                                    <w:pPr>
                                      <w:pStyle w:val="afb"/>
                                      <w:spacing w:before="80" w:after="40"/>
                                      <w:rPr>
                                        <w:caps/>
                                        <w:color w:val="4472C4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472C4" w:themeColor="accent5"/>
                                        <w:sz w:val="24"/>
                                        <w:szCs w:val="24"/>
                                      </w:rPr>
                                      <w:t>Медведев Сергей, Ионин сергей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50CE5077" id="_x0000_t202" coordsize="21600,21600" o:spt="202" path="m,l,21600r21600,l21600,xe">
                    <v:stroke joinstyle="miter"/>
                    <v:path gradientshapeok="t" o:connecttype="rect"/>
                  </v:shapetype>
                  <v:shape id="Текстовое поле 131" o:spid="_x0000_s1026" type="#_x0000_t202" style="position:absolute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" filled="f" stroked="f" strokeweight=".5pt">
                    <v:textbox style="mso-fit-shape-to-text:t" inset="0,0,0,0">
                      <w:txbxContent>
                        <w:p w14:paraId="68197CE6" w14:textId="65E56CF6" w:rsidR="009B26EC" w:rsidRDefault="009B26EC">
                          <w:pPr>
                            <w:pStyle w:val="afb"/>
                            <w:spacing w:before="40" w:after="560" w:line="216" w:lineRule="auto"/>
                            <w:rPr>
                              <w:color w:val="5B9BD5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5B9BD5" w:themeColor="accent1"/>
                                <w:sz w:val="72"/>
                                <w:szCs w:val="72"/>
                              </w:rPr>
                              <w:alias w:val="Название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5B9BD5" w:themeColor="accent1"/>
                                  <w:sz w:val="72"/>
                                  <w:szCs w:val="72"/>
                                </w:rPr>
                                <w:t>Проектирование базы данных для приложения по созданию задач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4472C4" w:themeColor="accent5"/>
                              <w:sz w:val="24"/>
                              <w:szCs w:val="24"/>
                            </w:rPr>
                            <w:alias w:val="Автор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1464A066" w14:textId="0AC2B8D6" w:rsidR="009B26EC" w:rsidRDefault="009B26EC">
                              <w:pPr>
                                <w:pStyle w:val="afb"/>
                                <w:spacing w:before="80" w:after="40"/>
                                <w:rPr>
                                  <w:caps/>
                                  <w:color w:val="4472C4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4472C4" w:themeColor="accent5"/>
                                  <w:sz w:val="24"/>
                                  <w:szCs w:val="24"/>
                                </w:rPr>
                                <w:t>Медведев Сергей, Ионин сергей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81ED17B" wp14:editId="515759A3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Прямоугольник 13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Год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yyyy"/>
                                    <w:lid w:val="ru-RU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486823FE" w14:textId="1E73485F" w:rsidR="009B26EC" w:rsidRDefault="009B26EC">
                                    <w:pPr>
                                      <w:pStyle w:val="afb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  <w:lang w:val="en-US"/>
                                      </w:rPr>
                                      <w:t>[</w:t>
                                    </w: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2026</w:t>
                                    </w: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  <w:lang w:val="en-US"/>
                                      </w:rPr>
                                      <w:t>]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781ED17B" id="Прямоугольник 131" o:spid="_x0000_s1027" style="position:absolute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" fillcolor="#5b9bd5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Год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yyyy"/>
                              <w:lid w:val="ru-RU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486823FE" w14:textId="1E73485F" w:rsidR="009B26EC" w:rsidRDefault="009B26EC">
                              <w:pPr>
                                <w:pStyle w:val="afb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  <w:lang w:val="en-US"/>
                                </w:rPr>
                                <w:t>[</w:t>
                              </w: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2026</w:t>
                              </w: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  <w:lang w:val="en-US"/>
                                </w:rPr>
                                <w:t>]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</w:sdtContent>
    </w:sdt>
    <w:p w14:paraId="41D8B078" w14:textId="4BB76639" w:rsidR="00D62DB0" w:rsidRDefault="00C81B42" w:rsidP="00D62DB0">
      <w:pPr>
        <w:pStyle w:val="1"/>
      </w:pPr>
      <w:r>
        <w:lastRenderedPageBreak/>
        <w:t xml:space="preserve">1. </w:t>
      </w:r>
      <w:r w:rsidR="00283C81">
        <w:t>ОПИСАНИЕ ПРЕДМЕТНОЙ ОБЛАСТИ</w:t>
      </w:r>
      <w:r w:rsidR="00283C81" w:rsidRPr="00C81B42">
        <w:t xml:space="preserve"> </w:t>
      </w:r>
      <w:r w:rsidRPr="00C81B42">
        <w:t xml:space="preserve">ПОСТАНОВКА ЗАДАЧИ </w:t>
      </w:r>
    </w:p>
    <w:p w14:paraId="30F6B866" w14:textId="77777777" w:rsidR="00D24EA5" w:rsidRPr="00040DC5" w:rsidRDefault="00D62DB0" w:rsidP="00FB14A0">
      <w:pPr>
        <w:pStyle w:val="2"/>
      </w:pPr>
      <w:r>
        <w:t>1.1 Описание предметной области</w:t>
      </w:r>
    </w:p>
    <w:p w14:paraId="4EAFB80C" w14:textId="3A809EB5" w:rsidR="00F15ABE" w:rsidRDefault="00BD688C" w:rsidP="00F15ABE">
      <w:r>
        <w:t>Задача: создать базу данных для менеджера задач</w:t>
      </w:r>
    </w:p>
    <w:p w14:paraId="2AEE16AA" w14:textId="755850DD" w:rsidR="00BD688C" w:rsidRPr="001F0377" w:rsidRDefault="00BD688C" w:rsidP="00F15ABE">
      <w:r>
        <w:t xml:space="preserve">Сущности таблицы: </w:t>
      </w:r>
    </w:p>
    <w:p w14:paraId="5737348A" w14:textId="332385CF" w:rsidR="00BD688C" w:rsidRDefault="00BD688C" w:rsidP="00F15ABE">
      <w:r>
        <w:t>- Задачи</w:t>
      </w:r>
    </w:p>
    <w:p w14:paraId="4A54CA1E" w14:textId="4D2C0B90" w:rsidR="00040DC5" w:rsidRDefault="00040DC5" w:rsidP="00F15ABE">
      <w:r>
        <w:t>- Пользователи</w:t>
      </w:r>
    </w:p>
    <w:p w14:paraId="62C1CCAB" w14:textId="3B71138E" w:rsidR="00040DC5" w:rsidRDefault="00040DC5" w:rsidP="00F15ABE">
      <w:r>
        <w:t>Атрибуты</w:t>
      </w:r>
    </w:p>
    <w:p w14:paraId="5B99CADF" w14:textId="23F49EE5" w:rsidR="00040DC5" w:rsidRDefault="00040DC5" w:rsidP="00F15ABE">
      <w:r>
        <w:t>Задачи:</w:t>
      </w:r>
    </w:p>
    <w:p w14:paraId="2D26E12C" w14:textId="19E8775E" w:rsidR="00040DC5" w:rsidRDefault="00040DC5" w:rsidP="00F15ABE">
      <w:pPr>
        <w:rPr>
          <w:lang w:val="en-US"/>
        </w:rPr>
      </w:pPr>
      <w:r w:rsidRPr="00B07E17">
        <w:rPr>
          <w:lang w:val="en-US"/>
        </w:rPr>
        <w:t xml:space="preserve">- </w:t>
      </w:r>
      <w:r w:rsidR="00B07E17">
        <w:rPr>
          <w:lang w:val="en-US"/>
        </w:rPr>
        <w:t>task_</w:t>
      </w:r>
      <w:r>
        <w:rPr>
          <w:lang w:val="en-US"/>
        </w:rPr>
        <w:t>id</w:t>
      </w:r>
    </w:p>
    <w:p w14:paraId="2D400C3C" w14:textId="06365322" w:rsidR="00040DC5" w:rsidRDefault="00040DC5" w:rsidP="00F15ABE">
      <w:pPr>
        <w:rPr>
          <w:lang w:val="en-US"/>
        </w:rPr>
      </w:pPr>
      <w:r>
        <w:rPr>
          <w:lang w:val="en-US"/>
        </w:rPr>
        <w:t xml:space="preserve">- </w:t>
      </w:r>
      <w:r w:rsidR="002D21F5">
        <w:rPr>
          <w:lang w:val="en-US"/>
        </w:rPr>
        <w:t>task_title</w:t>
      </w:r>
    </w:p>
    <w:p w14:paraId="44D31A28" w14:textId="60CC9136" w:rsidR="00040DC5" w:rsidRDefault="00040DC5" w:rsidP="00F15ABE">
      <w:pPr>
        <w:rPr>
          <w:lang w:val="en-US"/>
        </w:rPr>
      </w:pPr>
      <w:r>
        <w:rPr>
          <w:lang w:val="en-US"/>
        </w:rPr>
        <w:t>- description</w:t>
      </w:r>
    </w:p>
    <w:p w14:paraId="6D0B5A9E" w14:textId="54223D7D" w:rsidR="00040DC5" w:rsidRDefault="00040DC5" w:rsidP="00F15ABE">
      <w:pPr>
        <w:rPr>
          <w:lang w:val="en-US"/>
        </w:rPr>
      </w:pPr>
      <w:r>
        <w:rPr>
          <w:lang w:val="en-US"/>
        </w:rPr>
        <w:t>- status</w:t>
      </w:r>
    </w:p>
    <w:p w14:paraId="743C4B70" w14:textId="21CF5376" w:rsidR="002D21F5" w:rsidRDefault="002D21F5" w:rsidP="00F15ABE">
      <w:pPr>
        <w:rPr>
          <w:lang w:val="en-US"/>
        </w:rPr>
      </w:pPr>
      <w:r>
        <w:rPr>
          <w:lang w:val="en-US"/>
        </w:rPr>
        <w:t>- category</w:t>
      </w:r>
    </w:p>
    <w:p w14:paraId="03F4E1A8" w14:textId="6CC9415F" w:rsidR="002D21F5" w:rsidRDefault="002D21F5" w:rsidP="00F15ABE">
      <w:pPr>
        <w:rPr>
          <w:lang w:val="en-US"/>
        </w:rPr>
      </w:pPr>
      <w:r>
        <w:rPr>
          <w:lang w:val="en-US"/>
        </w:rPr>
        <w:t>- priority</w:t>
      </w:r>
    </w:p>
    <w:p w14:paraId="7F02CA22" w14:textId="086E2834" w:rsidR="00040DC5" w:rsidRPr="00B07E17" w:rsidRDefault="00040DC5" w:rsidP="00F15ABE">
      <w:pPr>
        <w:rPr>
          <w:lang w:val="en-US"/>
        </w:rPr>
      </w:pPr>
      <w:r>
        <w:rPr>
          <w:lang w:val="en-US"/>
        </w:rPr>
        <w:t xml:space="preserve">- </w:t>
      </w:r>
      <w:r w:rsidR="002D21F5">
        <w:rPr>
          <w:lang w:val="en-US"/>
        </w:rPr>
        <w:t>task_</w:t>
      </w:r>
      <w:r>
        <w:rPr>
          <w:lang w:val="en-US"/>
        </w:rPr>
        <w:t>created_at</w:t>
      </w:r>
    </w:p>
    <w:p w14:paraId="0318B7BB" w14:textId="158FDEA1" w:rsidR="00B07E17" w:rsidRPr="002D21F5" w:rsidRDefault="00B07E17" w:rsidP="00F15ABE">
      <w:pPr>
        <w:rPr>
          <w:lang w:val="en-US"/>
        </w:rPr>
      </w:pPr>
      <w:r>
        <w:t>Пользователи</w:t>
      </w:r>
      <w:r w:rsidRPr="002D21F5">
        <w:rPr>
          <w:lang w:val="en-US"/>
        </w:rPr>
        <w:t>:</w:t>
      </w:r>
    </w:p>
    <w:p w14:paraId="34B7564D" w14:textId="2D9ADF7D" w:rsidR="00B07E17" w:rsidRDefault="00B07E17" w:rsidP="00F15ABE">
      <w:pPr>
        <w:rPr>
          <w:lang w:val="en-US"/>
        </w:rPr>
      </w:pPr>
      <w:r w:rsidRPr="00B07E17">
        <w:rPr>
          <w:lang w:val="en-US"/>
        </w:rPr>
        <w:t>-</w:t>
      </w:r>
      <w:r>
        <w:rPr>
          <w:lang w:val="en-US"/>
        </w:rPr>
        <w:t xml:space="preserve"> user_id</w:t>
      </w:r>
    </w:p>
    <w:p w14:paraId="3C30E5EA" w14:textId="4AC7A769" w:rsidR="00B07E17" w:rsidRDefault="00B07E17" w:rsidP="00F15ABE">
      <w:pPr>
        <w:rPr>
          <w:lang w:val="en-US"/>
        </w:rPr>
      </w:pPr>
      <w:r>
        <w:rPr>
          <w:lang w:val="en-US"/>
        </w:rPr>
        <w:t>-</w:t>
      </w:r>
      <w:r w:rsidRPr="00B07E17">
        <w:rPr>
          <w:lang w:val="en-US"/>
        </w:rPr>
        <w:t xml:space="preserve"> </w:t>
      </w:r>
      <w:r>
        <w:rPr>
          <w:lang w:val="en-US"/>
        </w:rPr>
        <w:t>user_name</w:t>
      </w:r>
    </w:p>
    <w:p w14:paraId="5A1E312F" w14:textId="5F672736" w:rsidR="00B07E17" w:rsidRDefault="00B07E17" w:rsidP="00F15ABE">
      <w:pPr>
        <w:rPr>
          <w:lang w:val="en-US"/>
        </w:rPr>
      </w:pPr>
      <w:r>
        <w:rPr>
          <w:lang w:val="en-US"/>
        </w:rPr>
        <w:t xml:space="preserve">- </w:t>
      </w:r>
      <w:r w:rsidR="002D21F5">
        <w:rPr>
          <w:lang w:val="en-US"/>
        </w:rPr>
        <w:t>user_email</w:t>
      </w:r>
    </w:p>
    <w:p w14:paraId="19A21E7D" w14:textId="44BF9AFA" w:rsidR="00B07E17" w:rsidRDefault="00B07E17" w:rsidP="00F15ABE">
      <w:pPr>
        <w:rPr>
          <w:lang w:val="en-US"/>
        </w:rPr>
      </w:pPr>
      <w:r>
        <w:rPr>
          <w:lang w:val="en-US"/>
        </w:rPr>
        <w:t>- password_hash</w:t>
      </w:r>
    </w:p>
    <w:p w14:paraId="0D2C5F22" w14:textId="11E15C29" w:rsidR="00B07E17" w:rsidRDefault="00B07E17" w:rsidP="00F15ABE">
      <w:pPr>
        <w:rPr>
          <w:lang w:val="en-US"/>
        </w:rPr>
      </w:pPr>
      <w:r>
        <w:rPr>
          <w:lang w:val="en-US"/>
        </w:rPr>
        <w:t xml:space="preserve">- </w:t>
      </w:r>
      <w:r w:rsidR="002D21F5">
        <w:rPr>
          <w:lang w:val="en-US"/>
        </w:rPr>
        <w:t>user_</w:t>
      </w:r>
      <w:r>
        <w:rPr>
          <w:lang w:val="en-US"/>
        </w:rPr>
        <w:t>created_at</w:t>
      </w:r>
    </w:p>
    <w:p w14:paraId="25280F0E" w14:textId="3B9E2B51" w:rsidR="00B07E17" w:rsidRPr="001F0377" w:rsidRDefault="00B07E17" w:rsidP="00B07E17">
      <w:pPr>
        <w:rPr>
          <w:lang w:val="en-US"/>
        </w:rPr>
      </w:pPr>
      <w:r>
        <w:rPr>
          <w:lang w:val="en-US"/>
        </w:rPr>
        <w:t xml:space="preserve">- role (in </w:t>
      </w:r>
      <w:r w:rsidRPr="00B07E17">
        <w:rPr>
          <w:lang w:val="en-US"/>
        </w:rPr>
        <w:t>future</w:t>
      </w:r>
      <w:r>
        <w:rPr>
          <w:lang w:val="en-US"/>
        </w:rPr>
        <w:t xml:space="preserve">) </w:t>
      </w:r>
    </w:p>
    <w:p w14:paraId="1BD17450" w14:textId="11D31054" w:rsidR="008E7DD4" w:rsidRPr="008E7DD4" w:rsidRDefault="00040DC5" w:rsidP="008E7DD4">
      <w:pPr>
        <w:sectPr w:rsidR="008E7DD4" w:rsidRPr="008E7DD4" w:rsidSect="009B26EC">
          <w:pgSz w:w="11906" w:h="16838"/>
          <w:pgMar w:top="851" w:right="851" w:bottom="851" w:left="851" w:header="709" w:footer="709" w:gutter="0"/>
          <w:pgNumType w:start="0"/>
          <w:cols w:space="708"/>
          <w:titlePg/>
          <w:docGrid w:linePitch="381"/>
        </w:sectPr>
      </w:pPr>
      <w:r>
        <w:t xml:space="preserve">Отношение: один </w:t>
      </w:r>
      <w:r w:rsidR="00B07E17">
        <w:t>человек</w:t>
      </w:r>
      <w:r>
        <w:t xml:space="preserve"> ко многим задачам</w:t>
      </w:r>
    </w:p>
    <w:tbl>
      <w:tblPr>
        <w:tblStyle w:val="ab"/>
        <w:tblW w:w="12616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851"/>
        <w:gridCol w:w="851"/>
        <w:gridCol w:w="992"/>
        <w:gridCol w:w="992"/>
        <w:gridCol w:w="850"/>
        <w:gridCol w:w="709"/>
        <w:gridCol w:w="709"/>
        <w:gridCol w:w="1276"/>
        <w:gridCol w:w="708"/>
        <w:gridCol w:w="709"/>
        <w:gridCol w:w="992"/>
        <w:gridCol w:w="1134"/>
        <w:gridCol w:w="1276"/>
        <w:gridCol w:w="567"/>
      </w:tblGrid>
      <w:tr w:rsidR="00716021" w:rsidRPr="00CA7CBD" w14:paraId="2A9C5788" w14:textId="63A4E965" w:rsidTr="00D73937">
        <w:tc>
          <w:tcPr>
            <w:tcW w:w="12616" w:type="dxa"/>
            <w:gridSpan w:val="14"/>
          </w:tcPr>
          <w:p w14:paraId="489AC0B3" w14:textId="6C2BD33C" w:rsidR="00716021" w:rsidRPr="00CA7CBD" w:rsidRDefault="00716021" w:rsidP="00CA7CBD">
            <w:pPr>
              <w:jc w:val="center"/>
              <w:rPr>
                <w:sz w:val="22"/>
              </w:rPr>
            </w:pPr>
            <w:r w:rsidRPr="00CA7CBD">
              <w:rPr>
                <w:sz w:val="22"/>
              </w:rPr>
              <w:lastRenderedPageBreak/>
              <w:t>Таблица учёта задач пользователей</w:t>
            </w:r>
          </w:p>
        </w:tc>
      </w:tr>
      <w:tr w:rsidR="00716021" w:rsidRPr="00CA7CBD" w14:paraId="18177056" w14:textId="73DF7A47" w:rsidTr="00716021">
        <w:tc>
          <w:tcPr>
            <w:tcW w:w="851" w:type="dxa"/>
          </w:tcPr>
          <w:p w14:paraId="4AD6B653" w14:textId="163091B5" w:rsidR="00716021" w:rsidRPr="00CA7CBD" w:rsidRDefault="00716021" w:rsidP="00F15ABE">
            <w:pPr>
              <w:rPr>
                <w:sz w:val="22"/>
              </w:rPr>
            </w:pPr>
            <w:r w:rsidRPr="00CA7CBD">
              <w:rPr>
                <w:sz w:val="22"/>
                <w:lang w:val="en-US"/>
              </w:rPr>
              <w:t>task_id</w:t>
            </w:r>
          </w:p>
        </w:tc>
        <w:tc>
          <w:tcPr>
            <w:tcW w:w="851" w:type="dxa"/>
          </w:tcPr>
          <w:p w14:paraId="2A1D77A7" w14:textId="6D2000E9" w:rsidR="00716021" w:rsidRPr="00CA7CBD" w:rsidRDefault="00716021" w:rsidP="00F15ABE">
            <w:pPr>
              <w:rPr>
                <w:sz w:val="22"/>
              </w:rPr>
            </w:pPr>
            <w:r w:rsidRPr="00CA7CBD">
              <w:rPr>
                <w:sz w:val="22"/>
                <w:lang w:val="en-US"/>
              </w:rPr>
              <w:t>task_title</w:t>
            </w:r>
          </w:p>
        </w:tc>
        <w:tc>
          <w:tcPr>
            <w:tcW w:w="992" w:type="dxa"/>
          </w:tcPr>
          <w:p w14:paraId="32E25927" w14:textId="1EA74BBA" w:rsidR="00716021" w:rsidRPr="00CA7CBD" w:rsidRDefault="00716021" w:rsidP="00F15ABE">
            <w:pPr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user_id</w:t>
            </w:r>
          </w:p>
        </w:tc>
        <w:tc>
          <w:tcPr>
            <w:tcW w:w="992" w:type="dxa"/>
          </w:tcPr>
          <w:p w14:paraId="478411EB" w14:textId="6C667D50" w:rsidR="00716021" w:rsidRPr="00CA7CBD" w:rsidRDefault="00716021" w:rsidP="00F15ABE">
            <w:pPr>
              <w:rPr>
                <w:sz w:val="22"/>
              </w:rPr>
            </w:pPr>
            <w:r w:rsidRPr="00CA7CBD">
              <w:rPr>
                <w:sz w:val="22"/>
                <w:lang w:val="en-US"/>
              </w:rPr>
              <w:t>description</w:t>
            </w:r>
          </w:p>
        </w:tc>
        <w:tc>
          <w:tcPr>
            <w:tcW w:w="850" w:type="dxa"/>
          </w:tcPr>
          <w:p w14:paraId="30B02C74" w14:textId="5532DABE" w:rsidR="00716021" w:rsidRPr="00CA7CBD" w:rsidRDefault="00716021" w:rsidP="00F15ABE">
            <w:pPr>
              <w:rPr>
                <w:sz w:val="22"/>
              </w:rPr>
            </w:pPr>
            <w:r w:rsidRPr="00CA7CBD">
              <w:rPr>
                <w:sz w:val="22"/>
                <w:lang w:val="en-US"/>
              </w:rPr>
              <w:t>status</w:t>
            </w:r>
          </w:p>
        </w:tc>
        <w:tc>
          <w:tcPr>
            <w:tcW w:w="709" w:type="dxa"/>
          </w:tcPr>
          <w:p w14:paraId="71A62DF0" w14:textId="2D373D20" w:rsidR="00716021" w:rsidRPr="00CA7CBD" w:rsidRDefault="00716021" w:rsidP="00F15ABE">
            <w:pPr>
              <w:rPr>
                <w:sz w:val="22"/>
              </w:rPr>
            </w:pPr>
            <w:r w:rsidRPr="00CA7CBD">
              <w:rPr>
                <w:sz w:val="22"/>
                <w:lang w:val="en-US"/>
              </w:rPr>
              <w:t>category</w:t>
            </w:r>
          </w:p>
        </w:tc>
        <w:tc>
          <w:tcPr>
            <w:tcW w:w="709" w:type="dxa"/>
          </w:tcPr>
          <w:p w14:paraId="0F3D3B30" w14:textId="573897F0" w:rsidR="00716021" w:rsidRPr="00CA7CBD" w:rsidRDefault="00716021" w:rsidP="00F15ABE">
            <w:pPr>
              <w:rPr>
                <w:sz w:val="22"/>
              </w:rPr>
            </w:pPr>
            <w:r w:rsidRPr="00CA7CBD">
              <w:rPr>
                <w:sz w:val="22"/>
                <w:lang w:val="en-US"/>
              </w:rPr>
              <w:t>priority</w:t>
            </w:r>
          </w:p>
        </w:tc>
        <w:tc>
          <w:tcPr>
            <w:tcW w:w="1276" w:type="dxa"/>
          </w:tcPr>
          <w:p w14:paraId="3B14629A" w14:textId="03AF56FA" w:rsidR="00716021" w:rsidRPr="00CA7CBD" w:rsidRDefault="00716021" w:rsidP="00F15ABE">
            <w:pPr>
              <w:rPr>
                <w:sz w:val="22"/>
              </w:rPr>
            </w:pPr>
            <w:r w:rsidRPr="00CA7CBD">
              <w:rPr>
                <w:sz w:val="22"/>
                <w:lang w:val="en-US"/>
              </w:rPr>
              <w:t>task_created_at</w:t>
            </w:r>
          </w:p>
        </w:tc>
        <w:tc>
          <w:tcPr>
            <w:tcW w:w="708" w:type="dxa"/>
          </w:tcPr>
          <w:p w14:paraId="4BB9A055" w14:textId="7290E072" w:rsidR="00716021" w:rsidRPr="00CA7CBD" w:rsidRDefault="00716021" w:rsidP="00F15ABE">
            <w:pPr>
              <w:rPr>
                <w:sz w:val="22"/>
              </w:rPr>
            </w:pPr>
            <w:r w:rsidRPr="00CA7CBD">
              <w:rPr>
                <w:sz w:val="22"/>
                <w:lang w:val="en-US"/>
              </w:rPr>
              <w:t>user_id</w:t>
            </w:r>
          </w:p>
        </w:tc>
        <w:tc>
          <w:tcPr>
            <w:tcW w:w="709" w:type="dxa"/>
          </w:tcPr>
          <w:p w14:paraId="48799632" w14:textId="24A415E3" w:rsidR="00716021" w:rsidRPr="00CA7CBD" w:rsidRDefault="00716021" w:rsidP="00F15ABE">
            <w:pPr>
              <w:rPr>
                <w:sz w:val="22"/>
              </w:rPr>
            </w:pPr>
            <w:r w:rsidRPr="00CA7CBD">
              <w:rPr>
                <w:sz w:val="22"/>
                <w:lang w:val="en-US"/>
              </w:rPr>
              <w:t>user_name</w:t>
            </w:r>
          </w:p>
        </w:tc>
        <w:tc>
          <w:tcPr>
            <w:tcW w:w="992" w:type="dxa"/>
          </w:tcPr>
          <w:p w14:paraId="74477765" w14:textId="135829A6" w:rsidR="00716021" w:rsidRPr="00CA7CBD" w:rsidRDefault="00716021" w:rsidP="00F15ABE">
            <w:pPr>
              <w:rPr>
                <w:sz w:val="22"/>
              </w:rPr>
            </w:pPr>
            <w:r w:rsidRPr="00CA7CBD">
              <w:rPr>
                <w:sz w:val="22"/>
                <w:lang w:val="en-US"/>
              </w:rPr>
              <w:t>user_email</w:t>
            </w:r>
          </w:p>
        </w:tc>
        <w:tc>
          <w:tcPr>
            <w:tcW w:w="1134" w:type="dxa"/>
          </w:tcPr>
          <w:p w14:paraId="770A7BC1" w14:textId="63ACC099" w:rsidR="00716021" w:rsidRPr="00CA7CBD" w:rsidRDefault="00716021" w:rsidP="00F15ABE">
            <w:pPr>
              <w:rPr>
                <w:sz w:val="22"/>
              </w:rPr>
            </w:pPr>
            <w:r w:rsidRPr="00CA7CBD">
              <w:rPr>
                <w:sz w:val="22"/>
                <w:lang w:val="en-US"/>
              </w:rPr>
              <w:t>password_hash</w:t>
            </w:r>
          </w:p>
        </w:tc>
        <w:tc>
          <w:tcPr>
            <w:tcW w:w="1276" w:type="dxa"/>
          </w:tcPr>
          <w:p w14:paraId="6145A38F" w14:textId="4A30AF2A" w:rsidR="00716021" w:rsidRPr="00CA7CBD" w:rsidRDefault="00716021" w:rsidP="00F15ABE">
            <w:pPr>
              <w:rPr>
                <w:sz w:val="22"/>
              </w:rPr>
            </w:pPr>
            <w:r w:rsidRPr="00CA7CBD">
              <w:rPr>
                <w:sz w:val="22"/>
                <w:lang w:val="en-US"/>
              </w:rPr>
              <w:t>user_created_at</w:t>
            </w:r>
          </w:p>
        </w:tc>
        <w:tc>
          <w:tcPr>
            <w:tcW w:w="567" w:type="dxa"/>
          </w:tcPr>
          <w:p w14:paraId="5F62DB2B" w14:textId="4E943062" w:rsidR="00716021" w:rsidRPr="00CA7CBD" w:rsidRDefault="00716021" w:rsidP="00F15ABE">
            <w:pPr>
              <w:rPr>
                <w:sz w:val="22"/>
              </w:rPr>
            </w:pPr>
            <w:r w:rsidRPr="00CA7CBD">
              <w:rPr>
                <w:sz w:val="22"/>
                <w:lang w:val="en-US"/>
              </w:rPr>
              <w:t>role</w:t>
            </w:r>
          </w:p>
        </w:tc>
      </w:tr>
      <w:tr w:rsidR="00716021" w:rsidRPr="00CA7CBD" w14:paraId="384D6B85" w14:textId="6E7EF7AE" w:rsidTr="00716021">
        <w:tc>
          <w:tcPr>
            <w:tcW w:w="851" w:type="dxa"/>
          </w:tcPr>
          <w:p w14:paraId="563D442B" w14:textId="678CA13E" w:rsidR="00716021" w:rsidRPr="00CA7CBD" w:rsidRDefault="00716021" w:rsidP="00F15ABE">
            <w:pPr>
              <w:rPr>
                <w:sz w:val="22"/>
              </w:rPr>
            </w:pPr>
            <w:r w:rsidRPr="00CA7CBD">
              <w:rPr>
                <w:sz w:val="22"/>
              </w:rPr>
              <w:t>1</w:t>
            </w:r>
          </w:p>
        </w:tc>
        <w:tc>
          <w:tcPr>
            <w:tcW w:w="851" w:type="dxa"/>
          </w:tcPr>
          <w:p w14:paraId="076D16EB" w14:textId="2F9703AE" w:rsidR="00716021" w:rsidRPr="00CA7CBD" w:rsidRDefault="00716021" w:rsidP="00F15ABE">
            <w:pPr>
              <w:rPr>
                <w:sz w:val="22"/>
              </w:rPr>
            </w:pPr>
            <w:r w:rsidRPr="00CA7CBD">
              <w:rPr>
                <w:sz w:val="22"/>
              </w:rPr>
              <w:t>Мыть посуду</w:t>
            </w:r>
          </w:p>
        </w:tc>
        <w:tc>
          <w:tcPr>
            <w:tcW w:w="992" w:type="dxa"/>
          </w:tcPr>
          <w:p w14:paraId="2DB0A966" w14:textId="1310F14B" w:rsidR="00716021" w:rsidRPr="00716021" w:rsidRDefault="00716021" w:rsidP="00F15ABE">
            <w:pPr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1</w:t>
            </w:r>
          </w:p>
        </w:tc>
        <w:tc>
          <w:tcPr>
            <w:tcW w:w="992" w:type="dxa"/>
          </w:tcPr>
          <w:p w14:paraId="7F14DB0E" w14:textId="30830702" w:rsidR="00716021" w:rsidRPr="00CA7CBD" w:rsidRDefault="00716021" w:rsidP="00F15ABE">
            <w:pPr>
              <w:rPr>
                <w:sz w:val="22"/>
              </w:rPr>
            </w:pPr>
            <w:r>
              <w:rPr>
                <w:sz w:val="22"/>
              </w:rPr>
              <w:t>Придут гости, надо помыть посуду</w:t>
            </w:r>
          </w:p>
        </w:tc>
        <w:tc>
          <w:tcPr>
            <w:tcW w:w="850" w:type="dxa"/>
          </w:tcPr>
          <w:p w14:paraId="5E24B64C" w14:textId="41D49538" w:rsidR="00716021" w:rsidRPr="00CA7CBD" w:rsidRDefault="00716021" w:rsidP="00F15ABE">
            <w:pPr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new</w:t>
            </w:r>
          </w:p>
        </w:tc>
        <w:tc>
          <w:tcPr>
            <w:tcW w:w="709" w:type="dxa"/>
          </w:tcPr>
          <w:p w14:paraId="41727885" w14:textId="64DEBCEA" w:rsidR="00716021" w:rsidRPr="00405188" w:rsidRDefault="00716021" w:rsidP="00F15ABE">
            <w:pPr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home</w:t>
            </w:r>
          </w:p>
        </w:tc>
        <w:tc>
          <w:tcPr>
            <w:tcW w:w="709" w:type="dxa"/>
          </w:tcPr>
          <w:p w14:paraId="5F866A45" w14:textId="7AEB9AEE" w:rsidR="00716021" w:rsidRPr="00405188" w:rsidRDefault="00716021" w:rsidP="00F15ABE">
            <w:pPr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low</w:t>
            </w:r>
          </w:p>
        </w:tc>
        <w:tc>
          <w:tcPr>
            <w:tcW w:w="1276" w:type="dxa"/>
          </w:tcPr>
          <w:p w14:paraId="42A7BEBF" w14:textId="6DD8B60E" w:rsidR="00716021" w:rsidRPr="00405188" w:rsidRDefault="00716021" w:rsidP="00F15ABE">
            <w:pPr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12:00 14.06.2026</w:t>
            </w:r>
          </w:p>
        </w:tc>
        <w:tc>
          <w:tcPr>
            <w:tcW w:w="708" w:type="dxa"/>
          </w:tcPr>
          <w:p w14:paraId="1E0134C1" w14:textId="22981253" w:rsidR="00716021" w:rsidRPr="00405188" w:rsidRDefault="00716021" w:rsidP="00F15ABE">
            <w:pPr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1</w:t>
            </w:r>
          </w:p>
        </w:tc>
        <w:tc>
          <w:tcPr>
            <w:tcW w:w="709" w:type="dxa"/>
          </w:tcPr>
          <w:p w14:paraId="099F0E18" w14:textId="0AE30129" w:rsidR="00716021" w:rsidRPr="001E5675" w:rsidRDefault="00716021" w:rsidP="00F15ABE">
            <w:pPr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Sergey</w:t>
            </w:r>
          </w:p>
        </w:tc>
        <w:tc>
          <w:tcPr>
            <w:tcW w:w="992" w:type="dxa"/>
          </w:tcPr>
          <w:p w14:paraId="75B9368F" w14:textId="337132E3" w:rsidR="00716021" w:rsidRPr="001E5675" w:rsidRDefault="00716021" w:rsidP="00F15ABE">
            <w:pPr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c0nterdash@gmail.com</w:t>
            </w:r>
          </w:p>
        </w:tc>
        <w:tc>
          <w:tcPr>
            <w:tcW w:w="1134" w:type="dxa"/>
          </w:tcPr>
          <w:p w14:paraId="27EFEC02" w14:textId="5BA5B6CF" w:rsidR="00716021" w:rsidRPr="001E5675" w:rsidRDefault="00716021" w:rsidP="00F15ABE">
            <w:pPr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WdDwdwdwdwd</w:t>
            </w:r>
          </w:p>
        </w:tc>
        <w:tc>
          <w:tcPr>
            <w:tcW w:w="1276" w:type="dxa"/>
          </w:tcPr>
          <w:p w14:paraId="76DBB2A2" w14:textId="6F9A7284" w:rsidR="00716021" w:rsidRPr="001E5675" w:rsidRDefault="00716021" w:rsidP="00F15ABE">
            <w:pPr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15:25 13.06.2026</w:t>
            </w:r>
          </w:p>
        </w:tc>
        <w:tc>
          <w:tcPr>
            <w:tcW w:w="567" w:type="dxa"/>
          </w:tcPr>
          <w:p w14:paraId="17F0C01B" w14:textId="7B7CA136" w:rsidR="00716021" w:rsidRPr="00405188" w:rsidRDefault="00716021" w:rsidP="00F15ABE">
            <w:pPr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admin</w:t>
            </w:r>
          </w:p>
        </w:tc>
      </w:tr>
      <w:tr w:rsidR="00716021" w:rsidRPr="00CA7CBD" w14:paraId="5F9B017A" w14:textId="77777777" w:rsidTr="00716021">
        <w:tc>
          <w:tcPr>
            <w:tcW w:w="851" w:type="dxa"/>
          </w:tcPr>
          <w:p w14:paraId="31A390CD" w14:textId="5ACC3635" w:rsidR="00716021" w:rsidRPr="00CA7CBD" w:rsidRDefault="00716021" w:rsidP="001E5675">
            <w:pPr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851" w:type="dxa"/>
          </w:tcPr>
          <w:p w14:paraId="6AF6E42F" w14:textId="75F416DB" w:rsidR="00716021" w:rsidRPr="00CA7CBD" w:rsidRDefault="00716021" w:rsidP="001E5675">
            <w:pPr>
              <w:rPr>
                <w:sz w:val="22"/>
              </w:rPr>
            </w:pPr>
            <w:r>
              <w:rPr>
                <w:sz w:val="22"/>
              </w:rPr>
              <w:t>Задание по практике</w:t>
            </w:r>
          </w:p>
        </w:tc>
        <w:tc>
          <w:tcPr>
            <w:tcW w:w="992" w:type="dxa"/>
          </w:tcPr>
          <w:p w14:paraId="04DBEEA5" w14:textId="0C05921B" w:rsidR="00716021" w:rsidRPr="00716021" w:rsidRDefault="00716021" w:rsidP="001E5675">
            <w:pPr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1</w:t>
            </w:r>
          </w:p>
        </w:tc>
        <w:tc>
          <w:tcPr>
            <w:tcW w:w="992" w:type="dxa"/>
          </w:tcPr>
          <w:p w14:paraId="1C9CC581" w14:textId="6D5F8771" w:rsidR="00716021" w:rsidRDefault="00716021" w:rsidP="001E5675">
            <w:pPr>
              <w:rPr>
                <w:sz w:val="22"/>
              </w:rPr>
            </w:pPr>
            <w:r>
              <w:rPr>
                <w:sz w:val="22"/>
              </w:rPr>
              <w:t>Написать базу данных</w:t>
            </w:r>
          </w:p>
        </w:tc>
        <w:tc>
          <w:tcPr>
            <w:tcW w:w="850" w:type="dxa"/>
          </w:tcPr>
          <w:p w14:paraId="4551A507" w14:textId="0436AF50" w:rsidR="00716021" w:rsidRPr="00CA7CBD" w:rsidRDefault="00716021" w:rsidP="001E5675">
            <w:pPr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In_progress</w:t>
            </w:r>
          </w:p>
        </w:tc>
        <w:tc>
          <w:tcPr>
            <w:tcW w:w="709" w:type="dxa"/>
          </w:tcPr>
          <w:p w14:paraId="6834DC1A" w14:textId="7FEC7767" w:rsidR="00716021" w:rsidRPr="00405188" w:rsidRDefault="00716021" w:rsidP="001E5675">
            <w:pPr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education</w:t>
            </w:r>
          </w:p>
        </w:tc>
        <w:tc>
          <w:tcPr>
            <w:tcW w:w="709" w:type="dxa"/>
          </w:tcPr>
          <w:p w14:paraId="4EECB420" w14:textId="3EA632D9" w:rsidR="00716021" w:rsidRPr="00405188" w:rsidRDefault="00716021" w:rsidP="001E5675">
            <w:pPr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high</w:t>
            </w:r>
          </w:p>
        </w:tc>
        <w:tc>
          <w:tcPr>
            <w:tcW w:w="1276" w:type="dxa"/>
          </w:tcPr>
          <w:p w14:paraId="69C711EE" w14:textId="58461C6A" w:rsidR="00716021" w:rsidRPr="00405188" w:rsidRDefault="00716021" w:rsidP="001E5675">
            <w:pPr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11:00 14.06.2026</w:t>
            </w:r>
          </w:p>
        </w:tc>
        <w:tc>
          <w:tcPr>
            <w:tcW w:w="708" w:type="dxa"/>
          </w:tcPr>
          <w:p w14:paraId="1507BD4B" w14:textId="51E3AFD5" w:rsidR="00716021" w:rsidRPr="00CA7CBD" w:rsidRDefault="00716021" w:rsidP="001E5675">
            <w:pPr>
              <w:rPr>
                <w:sz w:val="22"/>
              </w:rPr>
            </w:pPr>
            <w:r>
              <w:rPr>
                <w:sz w:val="22"/>
                <w:lang w:val="en-US"/>
              </w:rPr>
              <w:t>2</w:t>
            </w:r>
          </w:p>
        </w:tc>
        <w:tc>
          <w:tcPr>
            <w:tcW w:w="709" w:type="dxa"/>
          </w:tcPr>
          <w:p w14:paraId="64F593F3" w14:textId="66E83881" w:rsidR="00716021" w:rsidRPr="001E5675" w:rsidRDefault="00716021" w:rsidP="001E5675">
            <w:pPr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Andrey</w:t>
            </w:r>
          </w:p>
        </w:tc>
        <w:tc>
          <w:tcPr>
            <w:tcW w:w="992" w:type="dxa"/>
          </w:tcPr>
          <w:p w14:paraId="3C39C9D6" w14:textId="7B4D5AA2" w:rsidR="00716021" w:rsidRPr="001E5675" w:rsidRDefault="00716021" w:rsidP="001E5675">
            <w:pPr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example@gmail.com</w:t>
            </w:r>
          </w:p>
        </w:tc>
        <w:tc>
          <w:tcPr>
            <w:tcW w:w="1134" w:type="dxa"/>
          </w:tcPr>
          <w:p w14:paraId="1000FA8D" w14:textId="0C1D05FD" w:rsidR="00716021" w:rsidRPr="001E5675" w:rsidRDefault="00716021" w:rsidP="001E5675">
            <w:pPr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hjhDwdjjkdjkwI</w:t>
            </w:r>
          </w:p>
        </w:tc>
        <w:tc>
          <w:tcPr>
            <w:tcW w:w="1276" w:type="dxa"/>
          </w:tcPr>
          <w:p w14:paraId="1098A49B" w14:textId="2C98E5DD" w:rsidR="00716021" w:rsidRPr="00CA7CBD" w:rsidRDefault="00716021" w:rsidP="001E5675">
            <w:pPr>
              <w:rPr>
                <w:sz w:val="22"/>
              </w:rPr>
            </w:pPr>
            <w:r>
              <w:rPr>
                <w:sz w:val="22"/>
                <w:lang w:val="en-US"/>
              </w:rPr>
              <w:t>11:45 14.06.2026</w:t>
            </w:r>
          </w:p>
        </w:tc>
        <w:tc>
          <w:tcPr>
            <w:tcW w:w="567" w:type="dxa"/>
          </w:tcPr>
          <w:p w14:paraId="4AEF7652" w14:textId="61DE15CB" w:rsidR="00716021" w:rsidRPr="00405188" w:rsidRDefault="00716021" w:rsidP="001E5675">
            <w:pPr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user</w:t>
            </w:r>
          </w:p>
        </w:tc>
      </w:tr>
      <w:tr w:rsidR="00716021" w:rsidRPr="00CA7CBD" w14:paraId="62210CF6" w14:textId="0A0682E2" w:rsidTr="00716021">
        <w:tc>
          <w:tcPr>
            <w:tcW w:w="851" w:type="dxa"/>
          </w:tcPr>
          <w:p w14:paraId="0D22A7C2" w14:textId="769F5D53" w:rsidR="00716021" w:rsidRPr="00CA7CBD" w:rsidRDefault="00716021" w:rsidP="001E5675">
            <w:pPr>
              <w:rPr>
                <w:sz w:val="22"/>
              </w:rPr>
            </w:pPr>
            <w:r>
              <w:rPr>
                <w:sz w:val="22"/>
              </w:rPr>
              <w:t>3</w:t>
            </w:r>
          </w:p>
        </w:tc>
        <w:tc>
          <w:tcPr>
            <w:tcW w:w="851" w:type="dxa"/>
          </w:tcPr>
          <w:p w14:paraId="058A7A2C" w14:textId="5FEC1F67" w:rsidR="00716021" w:rsidRPr="00CA7CBD" w:rsidRDefault="00716021" w:rsidP="001E5675">
            <w:pPr>
              <w:rPr>
                <w:sz w:val="22"/>
              </w:rPr>
            </w:pPr>
            <w:r>
              <w:rPr>
                <w:sz w:val="22"/>
              </w:rPr>
              <w:t>Мероприятие в университете</w:t>
            </w:r>
          </w:p>
        </w:tc>
        <w:tc>
          <w:tcPr>
            <w:tcW w:w="992" w:type="dxa"/>
          </w:tcPr>
          <w:p w14:paraId="452AE9DB" w14:textId="4CC2D0B4" w:rsidR="00716021" w:rsidRPr="00CB6222" w:rsidRDefault="00716021" w:rsidP="001E5675">
            <w:pPr>
              <w:rPr>
                <w:sz w:val="22"/>
              </w:rPr>
            </w:pPr>
            <w:r>
              <w:rPr>
                <w:sz w:val="22"/>
                <w:lang w:val="en-US"/>
              </w:rPr>
              <w:t>2</w:t>
            </w:r>
          </w:p>
        </w:tc>
        <w:tc>
          <w:tcPr>
            <w:tcW w:w="992" w:type="dxa"/>
          </w:tcPr>
          <w:p w14:paraId="2C7DA268" w14:textId="045ED556" w:rsidR="00716021" w:rsidRPr="00CA7CBD" w:rsidRDefault="00716021" w:rsidP="001E5675">
            <w:pPr>
              <w:rPr>
                <w:sz w:val="22"/>
              </w:rPr>
            </w:pPr>
            <w:r>
              <w:rPr>
                <w:sz w:val="22"/>
              </w:rPr>
              <w:t>Приезд ректора</w:t>
            </w:r>
          </w:p>
        </w:tc>
        <w:tc>
          <w:tcPr>
            <w:tcW w:w="850" w:type="dxa"/>
          </w:tcPr>
          <w:p w14:paraId="6ACC4100" w14:textId="2C822562" w:rsidR="00716021" w:rsidRPr="00CA7CBD" w:rsidRDefault="00716021" w:rsidP="001E5675">
            <w:pPr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done</w:t>
            </w:r>
          </w:p>
        </w:tc>
        <w:tc>
          <w:tcPr>
            <w:tcW w:w="709" w:type="dxa"/>
          </w:tcPr>
          <w:p w14:paraId="38E6994F" w14:textId="08638BFE" w:rsidR="00716021" w:rsidRPr="00405188" w:rsidRDefault="00716021" w:rsidP="001E5675">
            <w:pPr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education</w:t>
            </w:r>
          </w:p>
        </w:tc>
        <w:tc>
          <w:tcPr>
            <w:tcW w:w="709" w:type="dxa"/>
          </w:tcPr>
          <w:p w14:paraId="01942C5E" w14:textId="3DA3C7EA" w:rsidR="00716021" w:rsidRPr="00405188" w:rsidRDefault="00716021" w:rsidP="001E5675">
            <w:pPr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middle</w:t>
            </w:r>
          </w:p>
        </w:tc>
        <w:tc>
          <w:tcPr>
            <w:tcW w:w="1276" w:type="dxa"/>
          </w:tcPr>
          <w:p w14:paraId="2C76BC42" w14:textId="7EEEB581" w:rsidR="00716021" w:rsidRPr="00405188" w:rsidRDefault="00716021" w:rsidP="001E5675">
            <w:pPr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10:00 14.06.2026</w:t>
            </w:r>
          </w:p>
        </w:tc>
        <w:tc>
          <w:tcPr>
            <w:tcW w:w="708" w:type="dxa"/>
          </w:tcPr>
          <w:p w14:paraId="65F8609A" w14:textId="3225FFC0" w:rsidR="00716021" w:rsidRPr="00CA7CBD" w:rsidRDefault="00716021" w:rsidP="001E5675">
            <w:pPr>
              <w:rPr>
                <w:sz w:val="22"/>
              </w:rPr>
            </w:pPr>
            <w:r>
              <w:rPr>
                <w:sz w:val="22"/>
                <w:lang w:val="en-US"/>
              </w:rPr>
              <w:t>3</w:t>
            </w:r>
          </w:p>
        </w:tc>
        <w:tc>
          <w:tcPr>
            <w:tcW w:w="709" w:type="dxa"/>
          </w:tcPr>
          <w:p w14:paraId="4851EBE8" w14:textId="06749B9F" w:rsidR="00716021" w:rsidRPr="00CA7CBD" w:rsidRDefault="00716021" w:rsidP="001E5675">
            <w:pPr>
              <w:rPr>
                <w:sz w:val="22"/>
              </w:rPr>
            </w:pPr>
            <w:r>
              <w:rPr>
                <w:sz w:val="22"/>
                <w:lang w:val="en-US"/>
              </w:rPr>
              <w:t>Andrey</w:t>
            </w:r>
          </w:p>
        </w:tc>
        <w:tc>
          <w:tcPr>
            <w:tcW w:w="992" w:type="dxa"/>
          </w:tcPr>
          <w:p w14:paraId="06719A18" w14:textId="3F4271E7" w:rsidR="00716021" w:rsidRPr="00CA7CBD" w:rsidRDefault="00716021" w:rsidP="001E5675">
            <w:pPr>
              <w:rPr>
                <w:sz w:val="22"/>
              </w:rPr>
            </w:pPr>
            <w:r>
              <w:rPr>
                <w:sz w:val="22"/>
                <w:lang w:val="en-US"/>
              </w:rPr>
              <w:t>example@gmail.com</w:t>
            </w:r>
          </w:p>
        </w:tc>
        <w:tc>
          <w:tcPr>
            <w:tcW w:w="1134" w:type="dxa"/>
          </w:tcPr>
          <w:p w14:paraId="6EE2779E" w14:textId="4A903DD0" w:rsidR="00716021" w:rsidRPr="00CA7CBD" w:rsidRDefault="00716021" w:rsidP="001E5675">
            <w:pPr>
              <w:rPr>
                <w:sz w:val="22"/>
              </w:rPr>
            </w:pPr>
            <w:r>
              <w:rPr>
                <w:sz w:val="22"/>
                <w:lang w:val="en-US"/>
              </w:rPr>
              <w:t>hjhDwdjjkdjkwI</w:t>
            </w:r>
          </w:p>
        </w:tc>
        <w:tc>
          <w:tcPr>
            <w:tcW w:w="1276" w:type="dxa"/>
          </w:tcPr>
          <w:p w14:paraId="51A24821" w14:textId="77ED907E" w:rsidR="00716021" w:rsidRPr="00CA7CBD" w:rsidRDefault="00716021" w:rsidP="001E5675">
            <w:pPr>
              <w:rPr>
                <w:sz w:val="22"/>
              </w:rPr>
            </w:pPr>
            <w:r>
              <w:rPr>
                <w:sz w:val="22"/>
                <w:lang w:val="en-US"/>
              </w:rPr>
              <w:t>11:45 14.06.2026</w:t>
            </w:r>
          </w:p>
        </w:tc>
        <w:tc>
          <w:tcPr>
            <w:tcW w:w="567" w:type="dxa"/>
          </w:tcPr>
          <w:p w14:paraId="36D7DEFC" w14:textId="1CD49656" w:rsidR="00716021" w:rsidRPr="00405188" w:rsidRDefault="00716021" w:rsidP="001E5675">
            <w:pPr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user</w:t>
            </w:r>
          </w:p>
        </w:tc>
      </w:tr>
    </w:tbl>
    <w:p w14:paraId="2275F4BE" w14:textId="77777777" w:rsidR="009D08DE" w:rsidRDefault="009D08DE" w:rsidP="00F15ABE"/>
    <w:p w14:paraId="20D3556C" w14:textId="77777777" w:rsidR="00B07E17" w:rsidRDefault="00B07E17" w:rsidP="00F15ABE"/>
    <w:p w14:paraId="781709CC" w14:textId="77777777" w:rsidR="00B07E17" w:rsidRPr="00B07E17" w:rsidRDefault="00B07E17" w:rsidP="00F15ABE"/>
    <w:p w14:paraId="3DB68326" w14:textId="77777777" w:rsidR="001A4E3D" w:rsidRDefault="001A4E3D" w:rsidP="001A4E3D">
      <w:pPr>
        <w:pStyle w:val="1"/>
        <w:rPr>
          <w:lang w:val="en-US"/>
        </w:rPr>
      </w:pPr>
      <w:bookmarkStart w:id="0" w:name="_Toc152152008"/>
      <w:r w:rsidRPr="00467030">
        <w:lastRenderedPageBreak/>
        <w:t>2.</w:t>
      </w:r>
      <w:r>
        <w:t xml:space="preserve"> НОРМАЛИЗАЦИЯ</w:t>
      </w:r>
      <w:bookmarkEnd w:id="0"/>
    </w:p>
    <w:p w14:paraId="3A6E6FC2" w14:textId="76D54254" w:rsidR="001B6FE5" w:rsidRPr="00040DC5" w:rsidRDefault="001B6FE5" w:rsidP="001B6FE5">
      <w:pPr>
        <w:pStyle w:val="2"/>
      </w:pPr>
      <w:r w:rsidRPr="000E2BEA">
        <w:t>2.</w:t>
      </w:r>
      <w:r w:rsidR="000E2BEA">
        <w:t>4</w:t>
      </w:r>
      <w:r>
        <w:t xml:space="preserve"> </w:t>
      </w:r>
      <w:r w:rsidR="000E2BEA">
        <w:t xml:space="preserve">Третья </w:t>
      </w:r>
      <w:r>
        <w:t>нормальная форма</w:t>
      </w:r>
    </w:p>
    <w:tbl>
      <w:tblPr>
        <w:tblStyle w:val="ab"/>
        <w:tblW w:w="0" w:type="auto"/>
        <w:tblInd w:w="-572" w:type="dxa"/>
        <w:tblLook w:val="04A0" w:firstRow="1" w:lastRow="0" w:firstColumn="1" w:lastColumn="0" w:noHBand="0" w:noVBand="1"/>
      </w:tblPr>
      <w:tblGrid>
        <w:gridCol w:w="491"/>
        <w:gridCol w:w="1889"/>
        <w:gridCol w:w="1256"/>
        <w:gridCol w:w="1639"/>
        <w:gridCol w:w="1345"/>
        <w:gridCol w:w="1263"/>
        <w:gridCol w:w="1174"/>
        <w:gridCol w:w="1709"/>
      </w:tblGrid>
      <w:tr w:rsidR="00716021" w:rsidRPr="006A2451" w14:paraId="4DBAA894" w14:textId="46587A7B" w:rsidTr="008C0018">
        <w:tc>
          <w:tcPr>
            <w:tcW w:w="10766" w:type="dxa"/>
            <w:gridSpan w:val="8"/>
          </w:tcPr>
          <w:p w14:paraId="4B5FA77C" w14:textId="0932811D" w:rsidR="00716021" w:rsidRPr="006A2451" w:rsidRDefault="00716021" w:rsidP="003A4779">
            <w:pPr>
              <w:jc w:val="center"/>
              <w:rPr>
                <w:sz w:val="24"/>
                <w:szCs w:val="24"/>
              </w:rPr>
            </w:pPr>
            <w:r w:rsidRPr="006A2451">
              <w:rPr>
                <w:sz w:val="24"/>
                <w:szCs w:val="24"/>
              </w:rPr>
              <w:t>Задачи</w:t>
            </w:r>
          </w:p>
        </w:tc>
      </w:tr>
      <w:tr w:rsidR="00716021" w:rsidRPr="006A2451" w14:paraId="119A89CE" w14:textId="2FA921FB" w:rsidTr="00716021">
        <w:tc>
          <w:tcPr>
            <w:tcW w:w="491" w:type="dxa"/>
          </w:tcPr>
          <w:p w14:paraId="0CE21694" w14:textId="77777777" w:rsidR="00716021" w:rsidRPr="006A2451" w:rsidRDefault="00716021" w:rsidP="001F0377">
            <w:pPr>
              <w:rPr>
                <w:sz w:val="24"/>
                <w:szCs w:val="24"/>
                <w:lang w:val="en-US"/>
              </w:rPr>
            </w:pPr>
            <w:r w:rsidRPr="006A2451">
              <w:rPr>
                <w:sz w:val="24"/>
                <w:szCs w:val="24"/>
                <w:lang w:val="en-US"/>
              </w:rPr>
              <w:t>id</w:t>
            </w:r>
          </w:p>
        </w:tc>
        <w:tc>
          <w:tcPr>
            <w:tcW w:w="1889" w:type="dxa"/>
          </w:tcPr>
          <w:p w14:paraId="5888D2F4" w14:textId="77777777" w:rsidR="00716021" w:rsidRPr="006A2451" w:rsidRDefault="00716021" w:rsidP="001F0377">
            <w:pPr>
              <w:rPr>
                <w:sz w:val="24"/>
                <w:szCs w:val="24"/>
                <w:lang w:val="en-US"/>
              </w:rPr>
            </w:pPr>
            <w:r w:rsidRPr="006A2451">
              <w:rPr>
                <w:sz w:val="24"/>
                <w:szCs w:val="24"/>
                <w:lang w:val="en-US"/>
              </w:rPr>
              <w:t>title</w:t>
            </w:r>
          </w:p>
        </w:tc>
        <w:tc>
          <w:tcPr>
            <w:tcW w:w="1256" w:type="dxa"/>
          </w:tcPr>
          <w:p w14:paraId="36CA4C52" w14:textId="58F7F514" w:rsidR="00716021" w:rsidRPr="006A2451" w:rsidRDefault="00716021" w:rsidP="001F037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user_id</w:t>
            </w:r>
          </w:p>
        </w:tc>
        <w:tc>
          <w:tcPr>
            <w:tcW w:w="1639" w:type="dxa"/>
          </w:tcPr>
          <w:p w14:paraId="1411B468" w14:textId="393B6624" w:rsidR="00716021" w:rsidRPr="006A2451" w:rsidRDefault="00716021" w:rsidP="001F0377">
            <w:pPr>
              <w:rPr>
                <w:sz w:val="24"/>
                <w:szCs w:val="24"/>
                <w:lang w:val="en-US"/>
              </w:rPr>
            </w:pPr>
            <w:r w:rsidRPr="006A2451">
              <w:rPr>
                <w:sz w:val="24"/>
                <w:szCs w:val="24"/>
                <w:lang w:val="en-US"/>
              </w:rPr>
              <w:t>description</w:t>
            </w:r>
          </w:p>
        </w:tc>
        <w:tc>
          <w:tcPr>
            <w:tcW w:w="1345" w:type="dxa"/>
          </w:tcPr>
          <w:p w14:paraId="09F30127" w14:textId="390FF073" w:rsidR="00716021" w:rsidRPr="006A2451" w:rsidRDefault="00716021" w:rsidP="001F0377">
            <w:pPr>
              <w:rPr>
                <w:sz w:val="24"/>
                <w:szCs w:val="24"/>
                <w:lang w:val="en-US"/>
              </w:rPr>
            </w:pPr>
            <w:r w:rsidRPr="006A2451">
              <w:rPr>
                <w:sz w:val="24"/>
                <w:szCs w:val="24"/>
                <w:lang w:val="en-US"/>
              </w:rPr>
              <w:t>status</w:t>
            </w:r>
          </w:p>
        </w:tc>
        <w:tc>
          <w:tcPr>
            <w:tcW w:w="1263" w:type="dxa"/>
          </w:tcPr>
          <w:p w14:paraId="0642C47D" w14:textId="621D6A8B" w:rsidR="00716021" w:rsidRPr="006A2451" w:rsidRDefault="00716021" w:rsidP="001F037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category</w:t>
            </w:r>
          </w:p>
        </w:tc>
        <w:tc>
          <w:tcPr>
            <w:tcW w:w="1174" w:type="dxa"/>
          </w:tcPr>
          <w:p w14:paraId="4A78A68F" w14:textId="6118510B" w:rsidR="00716021" w:rsidRPr="006A2451" w:rsidRDefault="00716021" w:rsidP="001F037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priority</w:t>
            </w:r>
          </w:p>
        </w:tc>
        <w:tc>
          <w:tcPr>
            <w:tcW w:w="1709" w:type="dxa"/>
          </w:tcPr>
          <w:p w14:paraId="06895D2C" w14:textId="3B2D6354" w:rsidR="00716021" w:rsidRPr="006A2451" w:rsidRDefault="00716021" w:rsidP="001F037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task_</w:t>
            </w:r>
            <w:r w:rsidRPr="006A2451">
              <w:rPr>
                <w:sz w:val="24"/>
                <w:szCs w:val="24"/>
                <w:lang w:val="en-US"/>
              </w:rPr>
              <w:t>created_at</w:t>
            </w:r>
          </w:p>
        </w:tc>
      </w:tr>
      <w:tr w:rsidR="00716021" w:rsidRPr="006A2451" w14:paraId="5DE60076" w14:textId="5EC8234B" w:rsidTr="00716021">
        <w:tc>
          <w:tcPr>
            <w:tcW w:w="491" w:type="dxa"/>
          </w:tcPr>
          <w:p w14:paraId="70A54CBF" w14:textId="77777777" w:rsidR="00716021" w:rsidRPr="006A2451" w:rsidRDefault="00716021" w:rsidP="001F0377">
            <w:pPr>
              <w:rPr>
                <w:sz w:val="24"/>
                <w:szCs w:val="24"/>
                <w:lang w:val="en-US"/>
              </w:rPr>
            </w:pPr>
            <w:r w:rsidRPr="006A2451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889" w:type="dxa"/>
          </w:tcPr>
          <w:p w14:paraId="107E1BF9" w14:textId="77777777" w:rsidR="00716021" w:rsidRPr="006A2451" w:rsidRDefault="00716021" w:rsidP="001F0377">
            <w:pPr>
              <w:rPr>
                <w:sz w:val="24"/>
                <w:szCs w:val="24"/>
                <w:lang w:val="en-US"/>
              </w:rPr>
            </w:pPr>
            <w:r w:rsidRPr="006A2451">
              <w:rPr>
                <w:sz w:val="24"/>
                <w:szCs w:val="24"/>
                <w:lang w:val="en-US"/>
              </w:rPr>
              <w:t>мыть посуду</w:t>
            </w:r>
          </w:p>
        </w:tc>
        <w:tc>
          <w:tcPr>
            <w:tcW w:w="1256" w:type="dxa"/>
          </w:tcPr>
          <w:p w14:paraId="3D962143" w14:textId="3B81DFF3" w:rsidR="00716021" w:rsidRPr="006A2451" w:rsidRDefault="00716021" w:rsidP="001F037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639" w:type="dxa"/>
          </w:tcPr>
          <w:p w14:paraId="5103D82D" w14:textId="09DEA615" w:rsidR="00716021" w:rsidRPr="006A2451" w:rsidRDefault="00716021" w:rsidP="001F0377">
            <w:pPr>
              <w:rPr>
                <w:sz w:val="24"/>
                <w:szCs w:val="24"/>
              </w:rPr>
            </w:pPr>
            <w:r w:rsidRPr="006A2451">
              <w:rPr>
                <w:sz w:val="24"/>
                <w:szCs w:val="24"/>
              </w:rPr>
              <w:t>Сегодня важные гости и надо убраться дома</w:t>
            </w:r>
          </w:p>
        </w:tc>
        <w:tc>
          <w:tcPr>
            <w:tcW w:w="1345" w:type="dxa"/>
          </w:tcPr>
          <w:p w14:paraId="27495C69" w14:textId="3388374E" w:rsidR="00716021" w:rsidRPr="001F0377" w:rsidRDefault="00716021" w:rsidP="001F0377">
            <w:pPr>
              <w:rPr>
                <w:sz w:val="24"/>
                <w:szCs w:val="24"/>
              </w:rPr>
            </w:pPr>
            <w:r w:rsidRPr="006A2451">
              <w:rPr>
                <w:sz w:val="24"/>
                <w:szCs w:val="24"/>
                <w:lang w:val="en-US"/>
              </w:rPr>
              <w:t>new</w:t>
            </w:r>
          </w:p>
        </w:tc>
        <w:tc>
          <w:tcPr>
            <w:tcW w:w="1263" w:type="dxa"/>
          </w:tcPr>
          <w:p w14:paraId="1B892372" w14:textId="04F25AB3" w:rsidR="00716021" w:rsidRPr="006A2451" w:rsidRDefault="00716021" w:rsidP="001F037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home</w:t>
            </w:r>
          </w:p>
        </w:tc>
        <w:tc>
          <w:tcPr>
            <w:tcW w:w="1174" w:type="dxa"/>
          </w:tcPr>
          <w:p w14:paraId="772191DF" w14:textId="1B259FD3" w:rsidR="00716021" w:rsidRPr="006A2451" w:rsidRDefault="00716021" w:rsidP="001F037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low</w:t>
            </w:r>
          </w:p>
        </w:tc>
        <w:tc>
          <w:tcPr>
            <w:tcW w:w="1709" w:type="dxa"/>
          </w:tcPr>
          <w:p w14:paraId="3EFEEAEF" w14:textId="7DA7EC1D" w:rsidR="00716021" w:rsidRPr="006A2451" w:rsidRDefault="00716021" w:rsidP="001F0377">
            <w:pPr>
              <w:rPr>
                <w:sz w:val="24"/>
                <w:szCs w:val="24"/>
                <w:lang w:val="en-US"/>
              </w:rPr>
            </w:pPr>
            <w:r w:rsidRPr="006A2451">
              <w:rPr>
                <w:sz w:val="24"/>
                <w:szCs w:val="24"/>
                <w:lang w:val="en-US"/>
              </w:rPr>
              <w:t>11.06.2026  18:47:00</w:t>
            </w:r>
          </w:p>
        </w:tc>
      </w:tr>
      <w:tr w:rsidR="00716021" w:rsidRPr="006A2451" w14:paraId="5BA5AA8A" w14:textId="5487A1DF" w:rsidTr="00716021">
        <w:tc>
          <w:tcPr>
            <w:tcW w:w="491" w:type="dxa"/>
          </w:tcPr>
          <w:p w14:paraId="5BAC90CC" w14:textId="77777777" w:rsidR="00716021" w:rsidRPr="006A2451" w:rsidRDefault="00716021" w:rsidP="001F0377">
            <w:pPr>
              <w:rPr>
                <w:sz w:val="24"/>
                <w:szCs w:val="24"/>
                <w:lang w:val="en-US"/>
              </w:rPr>
            </w:pPr>
            <w:r w:rsidRPr="006A2451"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1889" w:type="dxa"/>
          </w:tcPr>
          <w:p w14:paraId="063BCB76" w14:textId="77777777" w:rsidR="00716021" w:rsidRPr="006A2451" w:rsidRDefault="00716021" w:rsidP="001F0377">
            <w:pPr>
              <w:rPr>
                <w:sz w:val="24"/>
                <w:szCs w:val="24"/>
                <w:lang w:val="en-US"/>
              </w:rPr>
            </w:pPr>
            <w:r w:rsidRPr="006A2451">
              <w:rPr>
                <w:sz w:val="24"/>
                <w:szCs w:val="24"/>
                <w:lang w:val="en-US"/>
              </w:rPr>
              <w:t>Пропылесосить</w:t>
            </w:r>
          </w:p>
        </w:tc>
        <w:tc>
          <w:tcPr>
            <w:tcW w:w="1256" w:type="dxa"/>
          </w:tcPr>
          <w:p w14:paraId="2648EC9A" w14:textId="00794566" w:rsidR="00716021" w:rsidRPr="006A2451" w:rsidRDefault="00716021" w:rsidP="001F037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639" w:type="dxa"/>
          </w:tcPr>
          <w:p w14:paraId="3EF9302E" w14:textId="4386D291" w:rsidR="00716021" w:rsidRPr="006A2451" w:rsidRDefault="00716021" w:rsidP="001F0377">
            <w:pPr>
              <w:rPr>
                <w:sz w:val="24"/>
                <w:szCs w:val="24"/>
              </w:rPr>
            </w:pPr>
            <w:r w:rsidRPr="006A2451">
              <w:rPr>
                <w:sz w:val="24"/>
                <w:szCs w:val="24"/>
              </w:rPr>
              <w:t>Сегодня важные гости и надо убраться дома</w:t>
            </w:r>
          </w:p>
        </w:tc>
        <w:tc>
          <w:tcPr>
            <w:tcW w:w="1345" w:type="dxa"/>
          </w:tcPr>
          <w:p w14:paraId="54276109" w14:textId="45A64BC6" w:rsidR="00716021" w:rsidRPr="001F0377" w:rsidRDefault="00716021" w:rsidP="001F037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i</w:t>
            </w:r>
            <w:r w:rsidRPr="006A2451">
              <w:rPr>
                <w:sz w:val="24"/>
                <w:szCs w:val="24"/>
                <w:lang w:val="en-US"/>
              </w:rPr>
              <w:t>n_progress</w:t>
            </w:r>
          </w:p>
        </w:tc>
        <w:tc>
          <w:tcPr>
            <w:tcW w:w="1263" w:type="dxa"/>
          </w:tcPr>
          <w:p w14:paraId="78BA2508" w14:textId="03C0319A" w:rsidR="00716021" w:rsidRPr="006A2451" w:rsidRDefault="00716021" w:rsidP="001F037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education</w:t>
            </w:r>
          </w:p>
        </w:tc>
        <w:tc>
          <w:tcPr>
            <w:tcW w:w="1174" w:type="dxa"/>
          </w:tcPr>
          <w:p w14:paraId="182B9952" w14:textId="4E2EA901" w:rsidR="00716021" w:rsidRPr="006A2451" w:rsidRDefault="00716021" w:rsidP="001F037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high</w:t>
            </w:r>
          </w:p>
        </w:tc>
        <w:tc>
          <w:tcPr>
            <w:tcW w:w="1709" w:type="dxa"/>
          </w:tcPr>
          <w:p w14:paraId="7259DA0D" w14:textId="2E1A08E6" w:rsidR="00716021" w:rsidRPr="006A2451" w:rsidRDefault="00716021" w:rsidP="001F0377">
            <w:pPr>
              <w:rPr>
                <w:sz w:val="24"/>
                <w:szCs w:val="24"/>
                <w:lang w:val="en-US"/>
              </w:rPr>
            </w:pPr>
            <w:r w:rsidRPr="006A2451">
              <w:rPr>
                <w:sz w:val="24"/>
                <w:szCs w:val="24"/>
                <w:lang w:val="en-US"/>
              </w:rPr>
              <w:t>11.06.2026  18:47:00</w:t>
            </w:r>
          </w:p>
        </w:tc>
      </w:tr>
      <w:tr w:rsidR="00716021" w:rsidRPr="006A2451" w14:paraId="1CB91323" w14:textId="7C0F1017" w:rsidTr="00716021">
        <w:tc>
          <w:tcPr>
            <w:tcW w:w="491" w:type="dxa"/>
          </w:tcPr>
          <w:p w14:paraId="7D8C6278" w14:textId="77777777" w:rsidR="00716021" w:rsidRPr="006A2451" w:rsidRDefault="00716021" w:rsidP="001F0377">
            <w:pPr>
              <w:rPr>
                <w:sz w:val="24"/>
                <w:szCs w:val="24"/>
                <w:lang w:val="en-US"/>
              </w:rPr>
            </w:pPr>
            <w:r w:rsidRPr="006A2451">
              <w:rPr>
                <w:sz w:val="24"/>
                <w:szCs w:val="24"/>
                <w:lang w:val="en-US"/>
              </w:rPr>
              <w:t>3</w:t>
            </w:r>
          </w:p>
        </w:tc>
        <w:tc>
          <w:tcPr>
            <w:tcW w:w="1889" w:type="dxa"/>
          </w:tcPr>
          <w:p w14:paraId="0DAA9CD8" w14:textId="77777777" w:rsidR="00716021" w:rsidRPr="006A2451" w:rsidRDefault="00716021" w:rsidP="001F0377">
            <w:pPr>
              <w:rPr>
                <w:sz w:val="24"/>
                <w:szCs w:val="24"/>
                <w:lang w:val="en-US"/>
              </w:rPr>
            </w:pPr>
            <w:r w:rsidRPr="006A2451">
              <w:rPr>
                <w:sz w:val="24"/>
                <w:szCs w:val="24"/>
                <w:lang w:val="en-US"/>
              </w:rPr>
              <w:t>Встреча в университете</w:t>
            </w:r>
          </w:p>
        </w:tc>
        <w:tc>
          <w:tcPr>
            <w:tcW w:w="1256" w:type="dxa"/>
          </w:tcPr>
          <w:p w14:paraId="458479F6" w14:textId="4767FE8B" w:rsidR="00716021" w:rsidRPr="00716021" w:rsidRDefault="00716021" w:rsidP="001F037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639" w:type="dxa"/>
          </w:tcPr>
          <w:p w14:paraId="654FB8B3" w14:textId="56A9A750" w:rsidR="00716021" w:rsidRPr="006A2451" w:rsidRDefault="00716021" w:rsidP="001F0377">
            <w:pPr>
              <w:rPr>
                <w:sz w:val="24"/>
                <w:szCs w:val="24"/>
                <w:lang w:val="en-US"/>
              </w:rPr>
            </w:pPr>
            <w:r w:rsidRPr="006A2451">
              <w:rPr>
                <w:sz w:val="24"/>
                <w:szCs w:val="24"/>
                <w:lang w:val="en-US"/>
              </w:rPr>
              <w:t>Приезжает ректор, нельзя опоздать!</w:t>
            </w:r>
          </w:p>
        </w:tc>
        <w:tc>
          <w:tcPr>
            <w:tcW w:w="1345" w:type="dxa"/>
          </w:tcPr>
          <w:p w14:paraId="0E9BBC20" w14:textId="2791DAD0" w:rsidR="00716021" w:rsidRPr="006A2451" w:rsidRDefault="00716021" w:rsidP="001F0377">
            <w:pPr>
              <w:rPr>
                <w:sz w:val="24"/>
                <w:szCs w:val="24"/>
                <w:lang w:val="en-US"/>
              </w:rPr>
            </w:pPr>
            <w:r w:rsidRPr="006A2451">
              <w:rPr>
                <w:sz w:val="24"/>
                <w:szCs w:val="24"/>
                <w:lang w:val="en-US"/>
              </w:rPr>
              <w:t>done</w:t>
            </w:r>
          </w:p>
        </w:tc>
        <w:tc>
          <w:tcPr>
            <w:tcW w:w="1263" w:type="dxa"/>
          </w:tcPr>
          <w:p w14:paraId="3E6D87A4" w14:textId="59FA1224" w:rsidR="00716021" w:rsidRPr="006A2451" w:rsidRDefault="00716021" w:rsidP="001F037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education</w:t>
            </w:r>
          </w:p>
        </w:tc>
        <w:tc>
          <w:tcPr>
            <w:tcW w:w="1174" w:type="dxa"/>
          </w:tcPr>
          <w:p w14:paraId="0AF9658A" w14:textId="5684615D" w:rsidR="00716021" w:rsidRPr="006A2451" w:rsidRDefault="00716021" w:rsidP="001F037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middle</w:t>
            </w:r>
          </w:p>
        </w:tc>
        <w:tc>
          <w:tcPr>
            <w:tcW w:w="1709" w:type="dxa"/>
          </w:tcPr>
          <w:p w14:paraId="68E94DCB" w14:textId="37D43CD7" w:rsidR="00716021" w:rsidRPr="006A2451" w:rsidRDefault="00716021" w:rsidP="001F0377">
            <w:pPr>
              <w:rPr>
                <w:sz w:val="24"/>
                <w:szCs w:val="24"/>
                <w:lang w:val="en-US"/>
              </w:rPr>
            </w:pPr>
            <w:r w:rsidRPr="006A2451">
              <w:rPr>
                <w:sz w:val="24"/>
                <w:szCs w:val="24"/>
                <w:lang w:val="en-US"/>
              </w:rPr>
              <w:t>11.06.2026  14:00:00</w:t>
            </w:r>
          </w:p>
        </w:tc>
      </w:tr>
    </w:tbl>
    <w:p w14:paraId="78323A97" w14:textId="0C5BB6CC" w:rsidR="000E2BEA" w:rsidRPr="006A2451" w:rsidRDefault="000E2BEA" w:rsidP="001B6FE5">
      <w:r>
        <w:t xml:space="preserve">Первичный ключ: </w:t>
      </w:r>
      <w:r w:rsidR="006A2451">
        <w:rPr>
          <w:lang w:val="en-US"/>
        </w:rPr>
        <w:t>task_id</w:t>
      </w:r>
    </w:p>
    <w:p w14:paraId="6AE93E7C" w14:textId="77777777" w:rsidR="006A2451" w:rsidRPr="006A2451" w:rsidRDefault="006A2451" w:rsidP="001B6FE5">
      <w:pPr>
        <w:rPr>
          <w:lang w:val="en-US"/>
        </w:rPr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90"/>
        <w:gridCol w:w="1419"/>
        <w:gridCol w:w="2497"/>
        <w:gridCol w:w="1910"/>
        <w:gridCol w:w="1846"/>
        <w:gridCol w:w="1232"/>
      </w:tblGrid>
      <w:tr w:rsidR="006A2451" w:rsidRPr="006A2451" w14:paraId="7222B843" w14:textId="77777777" w:rsidTr="00B71084">
        <w:tc>
          <w:tcPr>
            <w:tcW w:w="10194" w:type="dxa"/>
            <w:gridSpan w:val="6"/>
          </w:tcPr>
          <w:p w14:paraId="74B580FF" w14:textId="04EB7280" w:rsidR="006A2451" w:rsidRPr="006A2451" w:rsidRDefault="006A2451" w:rsidP="006A2451">
            <w:pPr>
              <w:jc w:val="center"/>
              <w:rPr>
                <w:sz w:val="24"/>
                <w:szCs w:val="24"/>
              </w:rPr>
            </w:pPr>
            <w:r w:rsidRPr="006A2451">
              <w:rPr>
                <w:sz w:val="24"/>
                <w:szCs w:val="24"/>
              </w:rPr>
              <w:t>Пользователи</w:t>
            </w:r>
          </w:p>
        </w:tc>
      </w:tr>
      <w:tr w:rsidR="007F6936" w:rsidRPr="006A2451" w14:paraId="186F1ECD" w14:textId="77777777" w:rsidTr="006A2451">
        <w:tc>
          <w:tcPr>
            <w:tcW w:w="1381" w:type="dxa"/>
          </w:tcPr>
          <w:p w14:paraId="3903C579" w14:textId="7DD295C1" w:rsidR="007F6936" w:rsidRPr="006A2451" w:rsidRDefault="006A2451" w:rsidP="001B6FE5">
            <w:pPr>
              <w:rPr>
                <w:sz w:val="24"/>
                <w:szCs w:val="24"/>
                <w:lang w:val="en-US"/>
              </w:rPr>
            </w:pPr>
            <w:r w:rsidRPr="006A2451">
              <w:rPr>
                <w:sz w:val="24"/>
                <w:szCs w:val="24"/>
                <w:lang w:val="en-US"/>
              </w:rPr>
              <w:t>user_id</w:t>
            </w:r>
          </w:p>
        </w:tc>
        <w:tc>
          <w:tcPr>
            <w:tcW w:w="1459" w:type="dxa"/>
          </w:tcPr>
          <w:p w14:paraId="60BB726B" w14:textId="092BE648" w:rsidR="007F6936" w:rsidRPr="006A2451" w:rsidRDefault="006A2451" w:rsidP="001B6FE5">
            <w:pPr>
              <w:rPr>
                <w:sz w:val="24"/>
                <w:szCs w:val="24"/>
                <w:lang w:val="en-US"/>
              </w:rPr>
            </w:pPr>
            <w:r w:rsidRPr="006A2451">
              <w:rPr>
                <w:sz w:val="24"/>
                <w:szCs w:val="24"/>
                <w:lang w:val="en-US"/>
              </w:rPr>
              <w:t>user_name</w:t>
            </w:r>
          </w:p>
        </w:tc>
        <w:tc>
          <w:tcPr>
            <w:tcW w:w="2307" w:type="dxa"/>
          </w:tcPr>
          <w:p w14:paraId="12216D4F" w14:textId="6EDC88D4" w:rsidR="007F6936" w:rsidRPr="006A2451" w:rsidRDefault="006A2451" w:rsidP="001B6FE5">
            <w:pPr>
              <w:rPr>
                <w:sz w:val="24"/>
                <w:szCs w:val="24"/>
                <w:lang w:val="en-US"/>
              </w:rPr>
            </w:pPr>
            <w:r w:rsidRPr="006A2451">
              <w:rPr>
                <w:sz w:val="24"/>
                <w:szCs w:val="24"/>
                <w:lang w:val="en-US"/>
              </w:rPr>
              <w:t>user_email</w:t>
            </w:r>
          </w:p>
        </w:tc>
        <w:tc>
          <w:tcPr>
            <w:tcW w:w="1834" w:type="dxa"/>
          </w:tcPr>
          <w:p w14:paraId="276B1B89" w14:textId="7FFD2606" w:rsidR="007F6936" w:rsidRPr="006A2451" w:rsidRDefault="006A2451" w:rsidP="001B6FE5">
            <w:pPr>
              <w:rPr>
                <w:sz w:val="24"/>
                <w:szCs w:val="24"/>
              </w:rPr>
            </w:pPr>
            <w:r w:rsidRPr="006A2451">
              <w:rPr>
                <w:sz w:val="24"/>
                <w:szCs w:val="24"/>
                <w:lang w:val="en-US"/>
              </w:rPr>
              <w:t>password_hash</w:t>
            </w:r>
          </w:p>
        </w:tc>
        <w:tc>
          <w:tcPr>
            <w:tcW w:w="1877" w:type="dxa"/>
          </w:tcPr>
          <w:p w14:paraId="530C1436" w14:textId="5CC0D563" w:rsidR="007F6936" w:rsidRPr="006A2451" w:rsidRDefault="006A2451" w:rsidP="001B6FE5">
            <w:pPr>
              <w:rPr>
                <w:sz w:val="24"/>
                <w:szCs w:val="24"/>
              </w:rPr>
            </w:pPr>
            <w:r w:rsidRPr="006A2451">
              <w:rPr>
                <w:sz w:val="24"/>
                <w:szCs w:val="24"/>
                <w:lang w:val="en-US"/>
              </w:rPr>
              <w:t>user_created_at</w:t>
            </w:r>
          </w:p>
        </w:tc>
        <w:tc>
          <w:tcPr>
            <w:tcW w:w="1336" w:type="dxa"/>
          </w:tcPr>
          <w:p w14:paraId="1170335D" w14:textId="28D41390" w:rsidR="007F6936" w:rsidRPr="006A2451" w:rsidRDefault="006A2451" w:rsidP="001B6FE5">
            <w:pPr>
              <w:rPr>
                <w:sz w:val="24"/>
                <w:szCs w:val="24"/>
                <w:lang w:val="en-US"/>
              </w:rPr>
            </w:pPr>
            <w:r w:rsidRPr="006A2451">
              <w:rPr>
                <w:sz w:val="24"/>
                <w:szCs w:val="24"/>
                <w:lang w:val="en-US"/>
              </w:rPr>
              <w:t>role</w:t>
            </w:r>
          </w:p>
        </w:tc>
      </w:tr>
      <w:tr w:rsidR="006A2451" w:rsidRPr="006A2451" w14:paraId="293AF8AB" w14:textId="77777777" w:rsidTr="006A2451">
        <w:tc>
          <w:tcPr>
            <w:tcW w:w="1381" w:type="dxa"/>
          </w:tcPr>
          <w:p w14:paraId="79FD51CC" w14:textId="218A842E" w:rsidR="006A2451" w:rsidRPr="006A2451" w:rsidRDefault="006A2451" w:rsidP="006A2451">
            <w:pPr>
              <w:rPr>
                <w:sz w:val="24"/>
                <w:szCs w:val="24"/>
                <w:lang w:val="en-US"/>
              </w:rPr>
            </w:pPr>
            <w:r w:rsidRPr="006A2451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1459" w:type="dxa"/>
          </w:tcPr>
          <w:p w14:paraId="0637E936" w14:textId="37A11252" w:rsidR="006A2451" w:rsidRPr="006A2451" w:rsidRDefault="006A2451" w:rsidP="006A2451">
            <w:pPr>
              <w:rPr>
                <w:sz w:val="24"/>
                <w:szCs w:val="24"/>
              </w:rPr>
            </w:pPr>
            <w:r w:rsidRPr="006A2451">
              <w:rPr>
                <w:sz w:val="24"/>
                <w:szCs w:val="24"/>
                <w:lang w:val="en-US"/>
              </w:rPr>
              <w:t>Sergey</w:t>
            </w:r>
          </w:p>
        </w:tc>
        <w:tc>
          <w:tcPr>
            <w:tcW w:w="2307" w:type="dxa"/>
          </w:tcPr>
          <w:p w14:paraId="29FA77E3" w14:textId="1306932E" w:rsidR="006A2451" w:rsidRPr="006A2451" w:rsidRDefault="006A2451" w:rsidP="006A2451">
            <w:pPr>
              <w:rPr>
                <w:sz w:val="24"/>
                <w:szCs w:val="24"/>
                <w:lang w:val="en-US"/>
              </w:rPr>
            </w:pPr>
            <w:r w:rsidRPr="006A2451">
              <w:rPr>
                <w:sz w:val="24"/>
                <w:szCs w:val="24"/>
                <w:lang w:val="en-US"/>
              </w:rPr>
              <w:t>c0nterdash@gmail.com</w:t>
            </w:r>
          </w:p>
        </w:tc>
        <w:tc>
          <w:tcPr>
            <w:tcW w:w="1834" w:type="dxa"/>
          </w:tcPr>
          <w:p w14:paraId="08D60CF2" w14:textId="633C8139" w:rsidR="006A2451" w:rsidRPr="006A2451" w:rsidRDefault="006A2451" w:rsidP="006A2451">
            <w:pPr>
              <w:rPr>
                <w:sz w:val="24"/>
                <w:szCs w:val="24"/>
              </w:rPr>
            </w:pPr>
            <w:r w:rsidRPr="006A2451">
              <w:rPr>
                <w:sz w:val="24"/>
                <w:szCs w:val="24"/>
                <w:lang w:val="en-US"/>
              </w:rPr>
              <w:t>WdDwdwdwdwd</w:t>
            </w:r>
          </w:p>
        </w:tc>
        <w:tc>
          <w:tcPr>
            <w:tcW w:w="1877" w:type="dxa"/>
          </w:tcPr>
          <w:p w14:paraId="16BB4C59" w14:textId="73B2370F" w:rsidR="006A2451" w:rsidRPr="006A2451" w:rsidRDefault="006A2451" w:rsidP="006A2451">
            <w:pPr>
              <w:rPr>
                <w:sz w:val="24"/>
                <w:szCs w:val="24"/>
              </w:rPr>
            </w:pPr>
            <w:r w:rsidRPr="006A2451">
              <w:rPr>
                <w:sz w:val="24"/>
                <w:szCs w:val="24"/>
                <w:lang w:val="en-US"/>
              </w:rPr>
              <w:t>15:25 13.06.2026</w:t>
            </w:r>
          </w:p>
        </w:tc>
        <w:tc>
          <w:tcPr>
            <w:tcW w:w="1336" w:type="dxa"/>
          </w:tcPr>
          <w:p w14:paraId="2A6CC129" w14:textId="0036EECD" w:rsidR="006A2451" w:rsidRPr="006A2451" w:rsidRDefault="006A2451" w:rsidP="006A2451">
            <w:pPr>
              <w:rPr>
                <w:sz w:val="24"/>
                <w:szCs w:val="24"/>
                <w:lang w:val="en-US"/>
              </w:rPr>
            </w:pPr>
            <w:r w:rsidRPr="006A2451">
              <w:rPr>
                <w:sz w:val="24"/>
                <w:szCs w:val="24"/>
                <w:lang w:val="en-US"/>
              </w:rPr>
              <w:t>admin</w:t>
            </w:r>
          </w:p>
        </w:tc>
      </w:tr>
      <w:tr w:rsidR="006A2451" w:rsidRPr="006A2451" w14:paraId="1F7A699E" w14:textId="77777777" w:rsidTr="006A2451">
        <w:tc>
          <w:tcPr>
            <w:tcW w:w="1381" w:type="dxa"/>
          </w:tcPr>
          <w:p w14:paraId="74D75B85" w14:textId="59FD982D" w:rsidR="006A2451" w:rsidRPr="006A2451" w:rsidRDefault="006A2451" w:rsidP="006A2451">
            <w:pPr>
              <w:rPr>
                <w:sz w:val="24"/>
                <w:szCs w:val="24"/>
                <w:lang w:val="en-US"/>
              </w:rPr>
            </w:pPr>
            <w:r w:rsidRPr="006A2451"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1459" w:type="dxa"/>
          </w:tcPr>
          <w:p w14:paraId="04DEEC70" w14:textId="2624F027" w:rsidR="006A2451" w:rsidRPr="006A2451" w:rsidRDefault="006A2451" w:rsidP="006A2451">
            <w:pPr>
              <w:rPr>
                <w:sz w:val="24"/>
                <w:szCs w:val="24"/>
              </w:rPr>
            </w:pPr>
            <w:r w:rsidRPr="006A2451">
              <w:rPr>
                <w:sz w:val="24"/>
                <w:szCs w:val="24"/>
                <w:lang w:val="en-US"/>
              </w:rPr>
              <w:t>Andrey</w:t>
            </w:r>
          </w:p>
        </w:tc>
        <w:tc>
          <w:tcPr>
            <w:tcW w:w="2307" w:type="dxa"/>
          </w:tcPr>
          <w:p w14:paraId="7721468C" w14:textId="59518932" w:rsidR="006A2451" w:rsidRPr="006A2451" w:rsidRDefault="006A2451" w:rsidP="006A2451">
            <w:pPr>
              <w:rPr>
                <w:sz w:val="24"/>
                <w:szCs w:val="24"/>
              </w:rPr>
            </w:pPr>
            <w:r w:rsidRPr="006A2451">
              <w:rPr>
                <w:sz w:val="24"/>
                <w:szCs w:val="24"/>
                <w:lang w:val="en-US"/>
              </w:rPr>
              <w:t>example@gmail.com</w:t>
            </w:r>
          </w:p>
        </w:tc>
        <w:tc>
          <w:tcPr>
            <w:tcW w:w="1834" w:type="dxa"/>
          </w:tcPr>
          <w:p w14:paraId="529C5C19" w14:textId="78379315" w:rsidR="006A2451" w:rsidRPr="006A2451" w:rsidRDefault="006A2451" w:rsidP="006A2451">
            <w:pPr>
              <w:rPr>
                <w:sz w:val="24"/>
                <w:szCs w:val="24"/>
              </w:rPr>
            </w:pPr>
            <w:r w:rsidRPr="006A2451">
              <w:rPr>
                <w:sz w:val="24"/>
                <w:szCs w:val="24"/>
                <w:lang w:val="en-US"/>
              </w:rPr>
              <w:t>hjhDwdjjkdjkwI</w:t>
            </w:r>
          </w:p>
        </w:tc>
        <w:tc>
          <w:tcPr>
            <w:tcW w:w="1877" w:type="dxa"/>
          </w:tcPr>
          <w:p w14:paraId="53861302" w14:textId="67F6ECCB" w:rsidR="006A2451" w:rsidRPr="006A2451" w:rsidRDefault="006A2451" w:rsidP="006A2451">
            <w:pPr>
              <w:rPr>
                <w:sz w:val="24"/>
                <w:szCs w:val="24"/>
              </w:rPr>
            </w:pPr>
            <w:r w:rsidRPr="006A2451">
              <w:rPr>
                <w:sz w:val="24"/>
                <w:szCs w:val="24"/>
                <w:lang w:val="en-US"/>
              </w:rPr>
              <w:t>11:45 14.06.2026</w:t>
            </w:r>
          </w:p>
        </w:tc>
        <w:tc>
          <w:tcPr>
            <w:tcW w:w="1336" w:type="dxa"/>
          </w:tcPr>
          <w:p w14:paraId="59940B17" w14:textId="3CF86D6B" w:rsidR="006A2451" w:rsidRPr="006A2451" w:rsidRDefault="006A2451" w:rsidP="006A2451">
            <w:pPr>
              <w:rPr>
                <w:sz w:val="24"/>
                <w:szCs w:val="24"/>
                <w:lang w:val="en-US"/>
              </w:rPr>
            </w:pPr>
            <w:r w:rsidRPr="006A2451">
              <w:rPr>
                <w:sz w:val="24"/>
                <w:szCs w:val="24"/>
                <w:lang w:val="en-US"/>
              </w:rPr>
              <w:t>user</w:t>
            </w:r>
          </w:p>
        </w:tc>
      </w:tr>
    </w:tbl>
    <w:p w14:paraId="4AFBEAF4" w14:textId="2F73EC67" w:rsidR="006A2451" w:rsidRPr="00716021" w:rsidRDefault="006A2451" w:rsidP="001B6FE5">
      <w:r>
        <w:t>Первичный ключ:</w:t>
      </w:r>
      <w:r>
        <w:rPr>
          <w:lang w:val="en-US"/>
        </w:rPr>
        <w:t xml:space="preserve"> user_id</w:t>
      </w:r>
    </w:p>
    <w:p w14:paraId="4572244D" w14:textId="5369287E" w:rsidR="006A2451" w:rsidRPr="006A2451" w:rsidRDefault="006A2451" w:rsidP="001B6FE5">
      <w:r>
        <w:t xml:space="preserve">Таблицы находятся в 3 нормальной форме (3НФ), так как все атрибуты атомарные, зависят только от первичного ключа, а также </w:t>
      </w:r>
      <w:r w:rsidR="008E7DD4">
        <w:t>отсутствуют транзитивные зависимости (атрибут зависит от другого атрибута)</w:t>
      </w:r>
    </w:p>
    <w:p w14:paraId="18EF1967" w14:textId="7B85C303" w:rsidR="00B175E1" w:rsidRDefault="001A4E3D" w:rsidP="00FC413C">
      <w:pPr>
        <w:pStyle w:val="1"/>
      </w:pPr>
      <w:r>
        <w:lastRenderedPageBreak/>
        <w:t>3</w:t>
      </w:r>
      <w:r w:rsidR="00FA377F">
        <w:t xml:space="preserve">. </w:t>
      </w:r>
      <w:r w:rsidR="00FA377F">
        <w:rPr>
          <w:lang w:val="en-US"/>
        </w:rPr>
        <w:t>ER</w:t>
      </w:r>
      <w:r w:rsidR="00FA377F" w:rsidRPr="0030077A">
        <w:t>-</w:t>
      </w:r>
      <w:r w:rsidR="00FA377F">
        <w:t>МОДЕЛИРОВАНИЕ</w:t>
      </w:r>
    </w:p>
    <w:p w14:paraId="3E7D5E2D" w14:textId="6A92B771" w:rsidR="00CF6D14" w:rsidRDefault="00CF6D14" w:rsidP="000F6225">
      <w:pPr>
        <w:rPr>
          <w:lang w:val="en-US"/>
        </w:rPr>
      </w:pPr>
    </w:p>
    <w:p w14:paraId="6599D1EA" w14:textId="4BBBD140" w:rsidR="00CA7481" w:rsidRPr="00F86D65" w:rsidRDefault="00CB6222" w:rsidP="00904231">
      <w:r w:rsidRPr="00CB6222">
        <w:drawing>
          <wp:inline distT="0" distB="0" distL="0" distR="0" wp14:anchorId="7F576BB9" wp14:editId="5E1CB008">
            <wp:extent cx="6401693" cy="2962688"/>
            <wp:effectExtent l="0" t="0" r="0" b="9525"/>
            <wp:docPr id="1897466665" name="Рисунок 1" descr="Изображение выглядит как текст, снимок экрана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466665" name="Рисунок 1" descr="Изображение выглядит как текст, снимок экрана, число&#10;&#10;Автоматически созданное описание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1693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A7481" w:rsidRPr="00F86D65" w:rsidSect="00BC39CF">
      <w:pgSz w:w="11906" w:h="16838"/>
      <w:pgMar w:top="851" w:right="851" w:bottom="851" w:left="851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8385B46" w14:textId="77777777" w:rsidR="007E562F" w:rsidRDefault="007E562F" w:rsidP="00F8626B">
      <w:pPr>
        <w:spacing w:line="240" w:lineRule="auto"/>
      </w:pPr>
      <w:r>
        <w:separator/>
      </w:r>
    </w:p>
  </w:endnote>
  <w:endnote w:type="continuationSeparator" w:id="0">
    <w:p w14:paraId="301ABD85" w14:textId="77777777" w:rsidR="007E562F" w:rsidRDefault="007E562F" w:rsidP="00F8626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EF07075" w14:textId="77777777" w:rsidR="007E562F" w:rsidRDefault="007E562F" w:rsidP="00F8626B">
      <w:pPr>
        <w:spacing w:line="240" w:lineRule="auto"/>
      </w:pPr>
      <w:r>
        <w:separator/>
      </w:r>
    </w:p>
  </w:footnote>
  <w:footnote w:type="continuationSeparator" w:id="0">
    <w:p w14:paraId="3BE9FDDD" w14:textId="77777777" w:rsidR="007E562F" w:rsidRDefault="007E562F" w:rsidP="00F8626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1AD246F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E5E0719E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354C65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6BDE7E1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7FD6C61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932557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05C395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F34672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324634A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B4ABFC6"/>
    <w:lvl w:ilvl="0">
      <w:start w:val="1"/>
      <w:numFmt w:val="bullet"/>
      <w:pStyle w:val="a0"/>
      <w:lvlText w:val=""/>
      <w:lvlJc w:val="left"/>
      <w:pPr>
        <w:ind w:left="1069" w:hanging="360"/>
      </w:pPr>
      <w:rPr>
        <w:rFonts w:ascii="Symbol" w:hAnsi="Symbol" w:hint="default"/>
      </w:rPr>
    </w:lvl>
  </w:abstractNum>
  <w:num w:numId="1" w16cid:durableId="1713841622">
    <w:abstractNumId w:val="9"/>
  </w:num>
  <w:num w:numId="2" w16cid:durableId="967512140">
    <w:abstractNumId w:val="7"/>
  </w:num>
  <w:num w:numId="3" w16cid:durableId="366377035">
    <w:abstractNumId w:val="6"/>
  </w:num>
  <w:num w:numId="4" w16cid:durableId="156653978">
    <w:abstractNumId w:val="5"/>
  </w:num>
  <w:num w:numId="5" w16cid:durableId="1661735518">
    <w:abstractNumId w:val="4"/>
  </w:num>
  <w:num w:numId="6" w16cid:durableId="107938691">
    <w:abstractNumId w:val="8"/>
  </w:num>
  <w:num w:numId="7" w16cid:durableId="642545961">
    <w:abstractNumId w:val="3"/>
  </w:num>
  <w:num w:numId="8" w16cid:durableId="808859706">
    <w:abstractNumId w:val="2"/>
  </w:num>
  <w:num w:numId="9" w16cid:durableId="1102603922">
    <w:abstractNumId w:val="1"/>
  </w:num>
  <w:num w:numId="10" w16cid:durableId="6556512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3915"/>
    <w:rsid w:val="0000452B"/>
    <w:rsid w:val="00005217"/>
    <w:rsid w:val="00012B93"/>
    <w:rsid w:val="000258C4"/>
    <w:rsid w:val="000304C0"/>
    <w:rsid w:val="000355BF"/>
    <w:rsid w:val="00035C38"/>
    <w:rsid w:val="00035CBB"/>
    <w:rsid w:val="00040DC5"/>
    <w:rsid w:val="000429D4"/>
    <w:rsid w:val="00042B21"/>
    <w:rsid w:val="000459A1"/>
    <w:rsid w:val="000509EE"/>
    <w:rsid w:val="00052733"/>
    <w:rsid w:val="0005455D"/>
    <w:rsid w:val="000629BA"/>
    <w:rsid w:val="000656ED"/>
    <w:rsid w:val="00065ED3"/>
    <w:rsid w:val="00066240"/>
    <w:rsid w:val="000774EB"/>
    <w:rsid w:val="00082F86"/>
    <w:rsid w:val="00084F80"/>
    <w:rsid w:val="000877C1"/>
    <w:rsid w:val="00092501"/>
    <w:rsid w:val="00092FE4"/>
    <w:rsid w:val="0009757F"/>
    <w:rsid w:val="000979D7"/>
    <w:rsid w:val="000A136C"/>
    <w:rsid w:val="000A1ED6"/>
    <w:rsid w:val="000A29D2"/>
    <w:rsid w:val="000A52B9"/>
    <w:rsid w:val="000A692A"/>
    <w:rsid w:val="000B3199"/>
    <w:rsid w:val="000B54A1"/>
    <w:rsid w:val="000B753F"/>
    <w:rsid w:val="000B7E75"/>
    <w:rsid w:val="000C2588"/>
    <w:rsid w:val="000C7B74"/>
    <w:rsid w:val="000D2C32"/>
    <w:rsid w:val="000D3F4F"/>
    <w:rsid w:val="000E2BEA"/>
    <w:rsid w:val="000E41FA"/>
    <w:rsid w:val="000E55F3"/>
    <w:rsid w:val="000F6225"/>
    <w:rsid w:val="001016F2"/>
    <w:rsid w:val="00101B98"/>
    <w:rsid w:val="001045A5"/>
    <w:rsid w:val="00105A2B"/>
    <w:rsid w:val="00105B56"/>
    <w:rsid w:val="001104DC"/>
    <w:rsid w:val="00121769"/>
    <w:rsid w:val="00123AEC"/>
    <w:rsid w:val="0013093F"/>
    <w:rsid w:val="00135D42"/>
    <w:rsid w:val="00136311"/>
    <w:rsid w:val="0014106D"/>
    <w:rsid w:val="00150548"/>
    <w:rsid w:val="00152A25"/>
    <w:rsid w:val="001534D5"/>
    <w:rsid w:val="00156124"/>
    <w:rsid w:val="00157C37"/>
    <w:rsid w:val="001700A1"/>
    <w:rsid w:val="0018380C"/>
    <w:rsid w:val="00184FA1"/>
    <w:rsid w:val="0018632D"/>
    <w:rsid w:val="001869E6"/>
    <w:rsid w:val="001927F6"/>
    <w:rsid w:val="001A0897"/>
    <w:rsid w:val="001A151D"/>
    <w:rsid w:val="001A4E3D"/>
    <w:rsid w:val="001B0C5F"/>
    <w:rsid w:val="001B1EFE"/>
    <w:rsid w:val="001B6FE5"/>
    <w:rsid w:val="001C044A"/>
    <w:rsid w:val="001C7CF7"/>
    <w:rsid w:val="001E24B8"/>
    <w:rsid w:val="001E342B"/>
    <w:rsid w:val="001E5675"/>
    <w:rsid w:val="001E5C40"/>
    <w:rsid w:val="001F0377"/>
    <w:rsid w:val="001F1C6B"/>
    <w:rsid w:val="001F269A"/>
    <w:rsid w:val="0020060B"/>
    <w:rsid w:val="00204D70"/>
    <w:rsid w:val="00214058"/>
    <w:rsid w:val="00216231"/>
    <w:rsid w:val="00216D7D"/>
    <w:rsid w:val="00226275"/>
    <w:rsid w:val="00235130"/>
    <w:rsid w:val="00243D86"/>
    <w:rsid w:val="00250390"/>
    <w:rsid w:val="00254A62"/>
    <w:rsid w:val="00254AD9"/>
    <w:rsid w:val="00275555"/>
    <w:rsid w:val="00281E66"/>
    <w:rsid w:val="00282305"/>
    <w:rsid w:val="0028395C"/>
    <w:rsid w:val="00283C20"/>
    <w:rsid w:val="00283C81"/>
    <w:rsid w:val="002864C4"/>
    <w:rsid w:val="00291629"/>
    <w:rsid w:val="00293C7A"/>
    <w:rsid w:val="00294C4E"/>
    <w:rsid w:val="002A38A4"/>
    <w:rsid w:val="002A4613"/>
    <w:rsid w:val="002B204D"/>
    <w:rsid w:val="002B418D"/>
    <w:rsid w:val="002C030A"/>
    <w:rsid w:val="002C27FF"/>
    <w:rsid w:val="002C540D"/>
    <w:rsid w:val="002D21F5"/>
    <w:rsid w:val="002F2B87"/>
    <w:rsid w:val="002F6D47"/>
    <w:rsid w:val="0030077A"/>
    <w:rsid w:val="003022DB"/>
    <w:rsid w:val="00305474"/>
    <w:rsid w:val="00307528"/>
    <w:rsid w:val="00307F49"/>
    <w:rsid w:val="00314CC4"/>
    <w:rsid w:val="003153CE"/>
    <w:rsid w:val="00320F25"/>
    <w:rsid w:val="0032543B"/>
    <w:rsid w:val="00331C60"/>
    <w:rsid w:val="003355DB"/>
    <w:rsid w:val="003359C0"/>
    <w:rsid w:val="003361CA"/>
    <w:rsid w:val="00337E64"/>
    <w:rsid w:val="0034071E"/>
    <w:rsid w:val="0034079E"/>
    <w:rsid w:val="00344D2C"/>
    <w:rsid w:val="003543E9"/>
    <w:rsid w:val="00354B65"/>
    <w:rsid w:val="0035649C"/>
    <w:rsid w:val="00356906"/>
    <w:rsid w:val="00356947"/>
    <w:rsid w:val="00360401"/>
    <w:rsid w:val="00360CDC"/>
    <w:rsid w:val="00365B6C"/>
    <w:rsid w:val="00380B2B"/>
    <w:rsid w:val="00381A4E"/>
    <w:rsid w:val="003922CB"/>
    <w:rsid w:val="003A01AB"/>
    <w:rsid w:val="003A35F3"/>
    <w:rsid w:val="003A51E9"/>
    <w:rsid w:val="003A6D3D"/>
    <w:rsid w:val="003B0105"/>
    <w:rsid w:val="003B4ED1"/>
    <w:rsid w:val="003B5A7C"/>
    <w:rsid w:val="003C5506"/>
    <w:rsid w:val="003D0B61"/>
    <w:rsid w:val="003D2314"/>
    <w:rsid w:val="003D3F45"/>
    <w:rsid w:val="003D4266"/>
    <w:rsid w:val="003D6B8D"/>
    <w:rsid w:val="003D7633"/>
    <w:rsid w:val="003E3651"/>
    <w:rsid w:val="003E4917"/>
    <w:rsid w:val="003E7B28"/>
    <w:rsid w:val="003E7DE5"/>
    <w:rsid w:val="003F0D8D"/>
    <w:rsid w:val="003F7109"/>
    <w:rsid w:val="003F7188"/>
    <w:rsid w:val="00405188"/>
    <w:rsid w:val="00406865"/>
    <w:rsid w:val="004077DE"/>
    <w:rsid w:val="004135EE"/>
    <w:rsid w:val="00431045"/>
    <w:rsid w:val="00442332"/>
    <w:rsid w:val="00443FA2"/>
    <w:rsid w:val="00444A08"/>
    <w:rsid w:val="00446293"/>
    <w:rsid w:val="004500AE"/>
    <w:rsid w:val="0046175D"/>
    <w:rsid w:val="0046315B"/>
    <w:rsid w:val="00467030"/>
    <w:rsid w:val="00470F44"/>
    <w:rsid w:val="00473D5D"/>
    <w:rsid w:val="0048232F"/>
    <w:rsid w:val="00483EA7"/>
    <w:rsid w:val="00485845"/>
    <w:rsid w:val="00490F8A"/>
    <w:rsid w:val="00495148"/>
    <w:rsid w:val="00497763"/>
    <w:rsid w:val="004A4AB5"/>
    <w:rsid w:val="004B014F"/>
    <w:rsid w:val="004B492A"/>
    <w:rsid w:val="004C740F"/>
    <w:rsid w:val="004C7BA5"/>
    <w:rsid w:val="004D67B7"/>
    <w:rsid w:val="004E6DE8"/>
    <w:rsid w:val="004E7388"/>
    <w:rsid w:val="004F18D1"/>
    <w:rsid w:val="004F1C7D"/>
    <w:rsid w:val="004F2A70"/>
    <w:rsid w:val="004F4066"/>
    <w:rsid w:val="005031B0"/>
    <w:rsid w:val="00504761"/>
    <w:rsid w:val="00512313"/>
    <w:rsid w:val="00516887"/>
    <w:rsid w:val="00524527"/>
    <w:rsid w:val="00526847"/>
    <w:rsid w:val="00542F89"/>
    <w:rsid w:val="00544B03"/>
    <w:rsid w:val="00547118"/>
    <w:rsid w:val="00553F15"/>
    <w:rsid w:val="005554C4"/>
    <w:rsid w:val="00563127"/>
    <w:rsid w:val="005633F5"/>
    <w:rsid w:val="00563915"/>
    <w:rsid w:val="00566DE9"/>
    <w:rsid w:val="00570E42"/>
    <w:rsid w:val="00575AA7"/>
    <w:rsid w:val="00576B67"/>
    <w:rsid w:val="00580EC8"/>
    <w:rsid w:val="0058570A"/>
    <w:rsid w:val="00587641"/>
    <w:rsid w:val="00590D7D"/>
    <w:rsid w:val="00596E3B"/>
    <w:rsid w:val="005A26AF"/>
    <w:rsid w:val="005B1C48"/>
    <w:rsid w:val="005B3F78"/>
    <w:rsid w:val="005B6132"/>
    <w:rsid w:val="005B67E6"/>
    <w:rsid w:val="005C33DD"/>
    <w:rsid w:val="005D2892"/>
    <w:rsid w:val="005D2D1C"/>
    <w:rsid w:val="005D7FBB"/>
    <w:rsid w:val="005E0AB5"/>
    <w:rsid w:val="005E2F63"/>
    <w:rsid w:val="005F4DE0"/>
    <w:rsid w:val="005F5F52"/>
    <w:rsid w:val="006031F9"/>
    <w:rsid w:val="00603231"/>
    <w:rsid w:val="00610813"/>
    <w:rsid w:val="006222E5"/>
    <w:rsid w:val="0062589C"/>
    <w:rsid w:val="00631694"/>
    <w:rsid w:val="006466AF"/>
    <w:rsid w:val="00654A2B"/>
    <w:rsid w:val="00654EE2"/>
    <w:rsid w:val="00656308"/>
    <w:rsid w:val="006662AF"/>
    <w:rsid w:val="00671A92"/>
    <w:rsid w:val="00672EFC"/>
    <w:rsid w:val="006928E1"/>
    <w:rsid w:val="006A0643"/>
    <w:rsid w:val="006A2451"/>
    <w:rsid w:val="006A33C3"/>
    <w:rsid w:val="006A626E"/>
    <w:rsid w:val="006B333E"/>
    <w:rsid w:val="006C3EF7"/>
    <w:rsid w:val="006C7277"/>
    <w:rsid w:val="006D6956"/>
    <w:rsid w:val="006F6029"/>
    <w:rsid w:val="007020E4"/>
    <w:rsid w:val="00703CEA"/>
    <w:rsid w:val="007150D1"/>
    <w:rsid w:val="00715FED"/>
    <w:rsid w:val="00716021"/>
    <w:rsid w:val="007220EB"/>
    <w:rsid w:val="00726BF8"/>
    <w:rsid w:val="0073071C"/>
    <w:rsid w:val="00734AF1"/>
    <w:rsid w:val="00747333"/>
    <w:rsid w:val="00752F74"/>
    <w:rsid w:val="00753D91"/>
    <w:rsid w:val="0076093C"/>
    <w:rsid w:val="0077724B"/>
    <w:rsid w:val="00784CD4"/>
    <w:rsid w:val="00785325"/>
    <w:rsid w:val="00796039"/>
    <w:rsid w:val="0079779D"/>
    <w:rsid w:val="00797F61"/>
    <w:rsid w:val="007A0466"/>
    <w:rsid w:val="007A0C71"/>
    <w:rsid w:val="007A280B"/>
    <w:rsid w:val="007A3081"/>
    <w:rsid w:val="007A389B"/>
    <w:rsid w:val="007A5A6D"/>
    <w:rsid w:val="007A5D50"/>
    <w:rsid w:val="007A7B98"/>
    <w:rsid w:val="007B6F8C"/>
    <w:rsid w:val="007B79C1"/>
    <w:rsid w:val="007C0A24"/>
    <w:rsid w:val="007C1F58"/>
    <w:rsid w:val="007C405A"/>
    <w:rsid w:val="007D298C"/>
    <w:rsid w:val="007D2CFD"/>
    <w:rsid w:val="007E562F"/>
    <w:rsid w:val="007E5AFD"/>
    <w:rsid w:val="007E6BD7"/>
    <w:rsid w:val="007E6D8B"/>
    <w:rsid w:val="007F3A9B"/>
    <w:rsid w:val="007F6936"/>
    <w:rsid w:val="007F6E3B"/>
    <w:rsid w:val="008050A5"/>
    <w:rsid w:val="00812569"/>
    <w:rsid w:val="0081503C"/>
    <w:rsid w:val="00816206"/>
    <w:rsid w:val="008174DA"/>
    <w:rsid w:val="0082385B"/>
    <w:rsid w:val="0082491E"/>
    <w:rsid w:val="00830027"/>
    <w:rsid w:val="0083142B"/>
    <w:rsid w:val="00835D7E"/>
    <w:rsid w:val="00841009"/>
    <w:rsid w:val="008420B3"/>
    <w:rsid w:val="00843C55"/>
    <w:rsid w:val="0084696B"/>
    <w:rsid w:val="00847C77"/>
    <w:rsid w:val="00851F0D"/>
    <w:rsid w:val="0085259A"/>
    <w:rsid w:val="00853733"/>
    <w:rsid w:val="008538B3"/>
    <w:rsid w:val="008713B2"/>
    <w:rsid w:val="008721A2"/>
    <w:rsid w:val="00873201"/>
    <w:rsid w:val="00877DCB"/>
    <w:rsid w:val="00887150"/>
    <w:rsid w:val="008922A0"/>
    <w:rsid w:val="008A1620"/>
    <w:rsid w:val="008A2871"/>
    <w:rsid w:val="008A3866"/>
    <w:rsid w:val="008A45A3"/>
    <w:rsid w:val="008A6215"/>
    <w:rsid w:val="008A666C"/>
    <w:rsid w:val="008A7C23"/>
    <w:rsid w:val="008B6607"/>
    <w:rsid w:val="008C3B2F"/>
    <w:rsid w:val="008E0D23"/>
    <w:rsid w:val="008E117D"/>
    <w:rsid w:val="008E2738"/>
    <w:rsid w:val="008E27C7"/>
    <w:rsid w:val="008E4F43"/>
    <w:rsid w:val="008E6B60"/>
    <w:rsid w:val="008E6C20"/>
    <w:rsid w:val="008E7DD4"/>
    <w:rsid w:val="008F0733"/>
    <w:rsid w:val="008F5197"/>
    <w:rsid w:val="008F6ED0"/>
    <w:rsid w:val="00901260"/>
    <w:rsid w:val="00904231"/>
    <w:rsid w:val="00904469"/>
    <w:rsid w:val="0090677D"/>
    <w:rsid w:val="0091554A"/>
    <w:rsid w:val="0091742D"/>
    <w:rsid w:val="00924389"/>
    <w:rsid w:val="00926C62"/>
    <w:rsid w:val="009276E9"/>
    <w:rsid w:val="009277B4"/>
    <w:rsid w:val="00930B97"/>
    <w:rsid w:val="009426E2"/>
    <w:rsid w:val="00943611"/>
    <w:rsid w:val="00946FC0"/>
    <w:rsid w:val="00950EF3"/>
    <w:rsid w:val="0095555E"/>
    <w:rsid w:val="00963E27"/>
    <w:rsid w:val="0096612B"/>
    <w:rsid w:val="009865E8"/>
    <w:rsid w:val="00991B86"/>
    <w:rsid w:val="00992375"/>
    <w:rsid w:val="00993B47"/>
    <w:rsid w:val="00994120"/>
    <w:rsid w:val="009942E2"/>
    <w:rsid w:val="0099525E"/>
    <w:rsid w:val="0099729D"/>
    <w:rsid w:val="009B26EC"/>
    <w:rsid w:val="009B3769"/>
    <w:rsid w:val="009B3B82"/>
    <w:rsid w:val="009B6419"/>
    <w:rsid w:val="009C0C6D"/>
    <w:rsid w:val="009C6FC6"/>
    <w:rsid w:val="009D08DE"/>
    <w:rsid w:val="009E06D0"/>
    <w:rsid w:val="009E09DF"/>
    <w:rsid w:val="009E55E3"/>
    <w:rsid w:val="009E6F3F"/>
    <w:rsid w:val="009F12E0"/>
    <w:rsid w:val="009F1355"/>
    <w:rsid w:val="009F2E77"/>
    <w:rsid w:val="009F718B"/>
    <w:rsid w:val="00A01AE0"/>
    <w:rsid w:val="00A02D1B"/>
    <w:rsid w:val="00A02FB0"/>
    <w:rsid w:val="00A11C21"/>
    <w:rsid w:val="00A174CB"/>
    <w:rsid w:val="00A17666"/>
    <w:rsid w:val="00A3189C"/>
    <w:rsid w:val="00A32B03"/>
    <w:rsid w:val="00A347A1"/>
    <w:rsid w:val="00A46474"/>
    <w:rsid w:val="00A4719F"/>
    <w:rsid w:val="00A535E5"/>
    <w:rsid w:val="00A57088"/>
    <w:rsid w:val="00A63310"/>
    <w:rsid w:val="00A70FF2"/>
    <w:rsid w:val="00A72A55"/>
    <w:rsid w:val="00A768AE"/>
    <w:rsid w:val="00A77ABA"/>
    <w:rsid w:val="00A86DB4"/>
    <w:rsid w:val="00A93EFC"/>
    <w:rsid w:val="00AA1A03"/>
    <w:rsid w:val="00AA55FD"/>
    <w:rsid w:val="00AB3D04"/>
    <w:rsid w:val="00AB724C"/>
    <w:rsid w:val="00AC1B85"/>
    <w:rsid w:val="00AC7E8D"/>
    <w:rsid w:val="00AD1B9B"/>
    <w:rsid w:val="00AD5BEB"/>
    <w:rsid w:val="00AE5EB7"/>
    <w:rsid w:val="00B04D6B"/>
    <w:rsid w:val="00B05DE4"/>
    <w:rsid w:val="00B05F67"/>
    <w:rsid w:val="00B07E17"/>
    <w:rsid w:val="00B16624"/>
    <w:rsid w:val="00B175E1"/>
    <w:rsid w:val="00B213E9"/>
    <w:rsid w:val="00B2727D"/>
    <w:rsid w:val="00B34EB5"/>
    <w:rsid w:val="00B47ABD"/>
    <w:rsid w:val="00B505F6"/>
    <w:rsid w:val="00B57B0B"/>
    <w:rsid w:val="00B614C1"/>
    <w:rsid w:val="00B618BC"/>
    <w:rsid w:val="00B72CFF"/>
    <w:rsid w:val="00B75450"/>
    <w:rsid w:val="00B77602"/>
    <w:rsid w:val="00B82479"/>
    <w:rsid w:val="00B85CD8"/>
    <w:rsid w:val="00B86751"/>
    <w:rsid w:val="00B93D28"/>
    <w:rsid w:val="00B960FB"/>
    <w:rsid w:val="00BA0733"/>
    <w:rsid w:val="00BA63FA"/>
    <w:rsid w:val="00BB5463"/>
    <w:rsid w:val="00BC1B7B"/>
    <w:rsid w:val="00BC2FC5"/>
    <w:rsid w:val="00BC39CF"/>
    <w:rsid w:val="00BC66CD"/>
    <w:rsid w:val="00BD3297"/>
    <w:rsid w:val="00BD4004"/>
    <w:rsid w:val="00BD48A6"/>
    <w:rsid w:val="00BD688C"/>
    <w:rsid w:val="00BF1677"/>
    <w:rsid w:val="00BF752F"/>
    <w:rsid w:val="00C02D1D"/>
    <w:rsid w:val="00C06120"/>
    <w:rsid w:val="00C22ECA"/>
    <w:rsid w:val="00C25542"/>
    <w:rsid w:val="00C261D5"/>
    <w:rsid w:val="00C34652"/>
    <w:rsid w:val="00C44A69"/>
    <w:rsid w:val="00C46FD1"/>
    <w:rsid w:val="00C50055"/>
    <w:rsid w:val="00C52B3B"/>
    <w:rsid w:val="00C6048F"/>
    <w:rsid w:val="00C63FB1"/>
    <w:rsid w:val="00C6668F"/>
    <w:rsid w:val="00C66860"/>
    <w:rsid w:val="00C66DB6"/>
    <w:rsid w:val="00C74E91"/>
    <w:rsid w:val="00C76CEE"/>
    <w:rsid w:val="00C81B42"/>
    <w:rsid w:val="00C91229"/>
    <w:rsid w:val="00C93FFE"/>
    <w:rsid w:val="00C97EAD"/>
    <w:rsid w:val="00CA0A7F"/>
    <w:rsid w:val="00CA7481"/>
    <w:rsid w:val="00CA7CBD"/>
    <w:rsid w:val="00CB0610"/>
    <w:rsid w:val="00CB6222"/>
    <w:rsid w:val="00CC2F04"/>
    <w:rsid w:val="00CC5B82"/>
    <w:rsid w:val="00CD0514"/>
    <w:rsid w:val="00CD2748"/>
    <w:rsid w:val="00CE277E"/>
    <w:rsid w:val="00CE38C9"/>
    <w:rsid w:val="00CE5601"/>
    <w:rsid w:val="00CF2E02"/>
    <w:rsid w:val="00CF6D14"/>
    <w:rsid w:val="00D020A0"/>
    <w:rsid w:val="00D03DA1"/>
    <w:rsid w:val="00D03EAC"/>
    <w:rsid w:val="00D066EB"/>
    <w:rsid w:val="00D11726"/>
    <w:rsid w:val="00D24EA5"/>
    <w:rsid w:val="00D266E2"/>
    <w:rsid w:val="00D358FD"/>
    <w:rsid w:val="00D40915"/>
    <w:rsid w:val="00D40F0C"/>
    <w:rsid w:val="00D519F5"/>
    <w:rsid w:val="00D60294"/>
    <w:rsid w:val="00D62DB0"/>
    <w:rsid w:val="00D671A8"/>
    <w:rsid w:val="00D71989"/>
    <w:rsid w:val="00D72DDC"/>
    <w:rsid w:val="00D85AB0"/>
    <w:rsid w:val="00DA15FB"/>
    <w:rsid w:val="00DA1BF0"/>
    <w:rsid w:val="00DA33F3"/>
    <w:rsid w:val="00DA5408"/>
    <w:rsid w:val="00DA74D4"/>
    <w:rsid w:val="00DB7934"/>
    <w:rsid w:val="00DC2212"/>
    <w:rsid w:val="00DC3410"/>
    <w:rsid w:val="00DC486E"/>
    <w:rsid w:val="00DD236A"/>
    <w:rsid w:val="00DE5B8C"/>
    <w:rsid w:val="00DF4772"/>
    <w:rsid w:val="00DF759C"/>
    <w:rsid w:val="00DF7656"/>
    <w:rsid w:val="00E037A0"/>
    <w:rsid w:val="00E05033"/>
    <w:rsid w:val="00E12B0C"/>
    <w:rsid w:val="00E14388"/>
    <w:rsid w:val="00E169DC"/>
    <w:rsid w:val="00E203E0"/>
    <w:rsid w:val="00E22689"/>
    <w:rsid w:val="00E24159"/>
    <w:rsid w:val="00E2726A"/>
    <w:rsid w:val="00E3066D"/>
    <w:rsid w:val="00E3153B"/>
    <w:rsid w:val="00E344E0"/>
    <w:rsid w:val="00E405FB"/>
    <w:rsid w:val="00E42954"/>
    <w:rsid w:val="00E53092"/>
    <w:rsid w:val="00E64D81"/>
    <w:rsid w:val="00E75BFB"/>
    <w:rsid w:val="00E81A74"/>
    <w:rsid w:val="00E84C0C"/>
    <w:rsid w:val="00E878C1"/>
    <w:rsid w:val="00E94893"/>
    <w:rsid w:val="00E97CB4"/>
    <w:rsid w:val="00EA0832"/>
    <w:rsid w:val="00EA14F7"/>
    <w:rsid w:val="00EA43F4"/>
    <w:rsid w:val="00EC45EB"/>
    <w:rsid w:val="00EC5149"/>
    <w:rsid w:val="00EC5D0D"/>
    <w:rsid w:val="00ED5C71"/>
    <w:rsid w:val="00EE1095"/>
    <w:rsid w:val="00EE244E"/>
    <w:rsid w:val="00EE6BA0"/>
    <w:rsid w:val="00EE75A8"/>
    <w:rsid w:val="00EE77A7"/>
    <w:rsid w:val="00F05B67"/>
    <w:rsid w:val="00F13B21"/>
    <w:rsid w:val="00F15ABE"/>
    <w:rsid w:val="00F2153C"/>
    <w:rsid w:val="00F219D2"/>
    <w:rsid w:val="00F2559B"/>
    <w:rsid w:val="00F34C8F"/>
    <w:rsid w:val="00F53486"/>
    <w:rsid w:val="00F5469A"/>
    <w:rsid w:val="00F55D1B"/>
    <w:rsid w:val="00F61A09"/>
    <w:rsid w:val="00F6584D"/>
    <w:rsid w:val="00F660A7"/>
    <w:rsid w:val="00F6740F"/>
    <w:rsid w:val="00F70BEE"/>
    <w:rsid w:val="00F71BDF"/>
    <w:rsid w:val="00F73760"/>
    <w:rsid w:val="00F74315"/>
    <w:rsid w:val="00F76CA9"/>
    <w:rsid w:val="00F81A74"/>
    <w:rsid w:val="00F8342D"/>
    <w:rsid w:val="00F85703"/>
    <w:rsid w:val="00F8626B"/>
    <w:rsid w:val="00F86D65"/>
    <w:rsid w:val="00F90E01"/>
    <w:rsid w:val="00F93E17"/>
    <w:rsid w:val="00FA377F"/>
    <w:rsid w:val="00FA521C"/>
    <w:rsid w:val="00FB14A0"/>
    <w:rsid w:val="00FB464A"/>
    <w:rsid w:val="00FB4C5C"/>
    <w:rsid w:val="00FC3AAC"/>
    <w:rsid w:val="00FC413C"/>
    <w:rsid w:val="00FC4AB1"/>
    <w:rsid w:val="00FD2B32"/>
    <w:rsid w:val="00FD5CA6"/>
    <w:rsid w:val="00FD71C1"/>
    <w:rsid w:val="00FE08A7"/>
    <w:rsid w:val="00FE0F6C"/>
    <w:rsid w:val="00FE41CB"/>
    <w:rsid w:val="00FE7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516E388"/>
  <w15:chartTrackingRefBased/>
  <w15:docId w15:val="{71D8211B-C66A-4806-A44B-7BACEDDE0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B960FB"/>
    <w:pPr>
      <w:spacing w:after="0" w:line="360" w:lineRule="auto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D62DB0"/>
    <w:pPr>
      <w:keepNext/>
      <w:keepLines/>
      <w:pageBreakBefore/>
      <w:jc w:val="center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1"/>
    <w:next w:val="a1"/>
    <w:link w:val="20"/>
    <w:uiPriority w:val="9"/>
    <w:unhideWhenUsed/>
    <w:qFormat/>
    <w:rsid w:val="00D62DB0"/>
    <w:pPr>
      <w:keepNext/>
      <w:keepLines/>
      <w:jc w:val="center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1"/>
    <w:next w:val="a1"/>
    <w:link w:val="30"/>
    <w:uiPriority w:val="9"/>
    <w:unhideWhenUsed/>
    <w:qFormat/>
    <w:rsid w:val="008050A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D519F5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"/>
    <w:rsid w:val="00D62DB0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0">
    <w:name w:val="Заголовок 2 Знак"/>
    <w:basedOn w:val="a2"/>
    <w:link w:val="2"/>
    <w:uiPriority w:val="9"/>
    <w:rsid w:val="00D62DB0"/>
    <w:rPr>
      <w:rFonts w:ascii="Times New Roman" w:eastAsiaTheme="majorEastAsia" w:hAnsi="Times New Roman" w:cstheme="majorBidi"/>
      <w:b/>
      <w:sz w:val="28"/>
      <w:szCs w:val="26"/>
    </w:rPr>
  </w:style>
  <w:style w:type="paragraph" w:styleId="a5">
    <w:name w:val="Body Text"/>
    <w:basedOn w:val="a1"/>
    <w:link w:val="a6"/>
    <w:uiPriority w:val="99"/>
    <w:semiHidden/>
    <w:unhideWhenUsed/>
    <w:rsid w:val="00D62DB0"/>
    <w:pPr>
      <w:spacing w:after="120"/>
    </w:pPr>
  </w:style>
  <w:style w:type="character" w:customStyle="1" w:styleId="a6">
    <w:name w:val="Основной текст Знак"/>
    <w:basedOn w:val="a2"/>
    <w:link w:val="a5"/>
    <w:uiPriority w:val="99"/>
    <w:semiHidden/>
    <w:rsid w:val="00D62DB0"/>
    <w:rPr>
      <w:rFonts w:ascii="Times New Roman" w:hAnsi="Times New Roman"/>
      <w:sz w:val="28"/>
    </w:rPr>
  </w:style>
  <w:style w:type="paragraph" w:styleId="a7">
    <w:name w:val="Body Text First Indent"/>
    <w:basedOn w:val="a5"/>
    <w:link w:val="a8"/>
    <w:uiPriority w:val="99"/>
    <w:unhideWhenUsed/>
    <w:rsid w:val="00B960FB"/>
    <w:pPr>
      <w:widowControl w:val="0"/>
      <w:spacing w:after="0"/>
      <w:ind w:firstLine="709"/>
      <w:jc w:val="both"/>
    </w:pPr>
  </w:style>
  <w:style w:type="character" w:customStyle="1" w:styleId="a8">
    <w:name w:val="Красная строка Знак"/>
    <w:basedOn w:val="a6"/>
    <w:link w:val="a7"/>
    <w:uiPriority w:val="99"/>
    <w:rsid w:val="00B960FB"/>
    <w:rPr>
      <w:rFonts w:ascii="Times New Roman" w:hAnsi="Times New Roman"/>
      <w:sz w:val="28"/>
    </w:rPr>
  </w:style>
  <w:style w:type="paragraph" w:customStyle="1" w:styleId="a9">
    <w:name w:val="Рисунок"/>
    <w:basedOn w:val="a1"/>
    <w:qFormat/>
    <w:rsid w:val="00250390"/>
    <w:pPr>
      <w:keepNext/>
      <w:jc w:val="center"/>
    </w:pPr>
  </w:style>
  <w:style w:type="paragraph" w:customStyle="1" w:styleId="aa">
    <w:name w:val="РисунокП"/>
    <w:basedOn w:val="a1"/>
    <w:qFormat/>
    <w:rsid w:val="00250390"/>
    <w:pPr>
      <w:jc w:val="center"/>
    </w:pPr>
  </w:style>
  <w:style w:type="table" w:styleId="ab">
    <w:name w:val="Table Grid"/>
    <w:basedOn w:val="a3"/>
    <w:uiPriority w:val="39"/>
    <w:rsid w:val="002503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c">
    <w:name w:val="Таблица№"/>
    <w:basedOn w:val="a1"/>
    <w:qFormat/>
    <w:rsid w:val="00D24EA5"/>
    <w:pPr>
      <w:keepNext/>
      <w:jc w:val="right"/>
    </w:pPr>
    <w:rPr>
      <w:b/>
    </w:rPr>
  </w:style>
  <w:style w:type="paragraph" w:customStyle="1" w:styleId="ad">
    <w:name w:val="ТаблицаН"/>
    <w:basedOn w:val="a1"/>
    <w:qFormat/>
    <w:rsid w:val="00D24EA5"/>
    <w:pPr>
      <w:keepNext/>
      <w:jc w:val="center"/>
    </w:pPr>
    <w:rPr>
      <w:b/>
    </w:rPr>
  </w:style>
  <w:style w:type="paragraph" w:customStyle="1" w:styleId="ae">
    <w:name w:val="ТаблицаЗ"/>
    <w:basedOn w:val="a1"/>
    <w:qFormat/>
    <w:rsid w:val="00D24EA5"/>
    <w:pPr>
      <w:spacing w:line="240" w:lineRule="auto"/>
      <w:jc w:val="center"/>
    </w:pPr>
  </w:style>
  <w:style w:type="paragraph" w:customStyle="1" w:styleId="af">
    <w:name w:val="Таблица"/>
    <w:basedOn w:val="a1"/>
    <w:qFormat/>
    <w:rsid w:val="00D24EA5"/>
    <w:rPr>
      <w:sz w:val="24"/>
    </w:rPr>
  </w:style>
  <w:style w:type="paragraph" w:styleId="a0">
    <w:name w:val="List Bullet"/>
    <w:basedOn w:val="a1"/>
    <w:uiPriority w:val="99"/>
    <w:unhideWhenUsed/>
    <w:rsid w:val="00D24EA5"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rsid w:val="00D24EA5"/>
    <w:pPr>
      <w:numPr>
        <w:numId w:val="6"/>
      </w:numPr>
      <w:ind w:left="1066" w:hanging="357"/>
      <w:contextualSpacing/>
    </w:pPr>
  </w:style>
  <w:style w:type="paragraph" w:customStyle="1" w:styleId="af0">
    <w:name w:val="Титул"/>
    <w:basedOn w:val="a1"/>
    <w:qFormat/>
    <w:rsid w:val="00470F44"/>
    <w:pPr>
      <w:jc w:val="center"/>
    </w:pPr>
  </w:style>
  <w:style w:type="paragraph" w:styleId="af1">
    <w:name w:val="Signature"/>
    <w:basedOn w:val="a1"/>
    <w:link w:val="af2"/>
    <w:uiPriority w:val="99"/>
    <w:unhideWhenUsed/>
    <w:rsid w:val="00470F44"/>
    <w:pPr>
      <w:spacing w:line="240" w:lineRule="auto"/>
      <w:ind w:left="6237"/>
    </w:pPr>
  </w:style>
  <w:style w:type="character" w:customStyle="1" w:styleId="af2">
    <w:name w:val="Подпись Знак"/>
    <w:basedOn w:val="a2"/>
    <w:link w:val="af1"/>
    <w:uiPriority w:val="99"/>
    <w:rsid w:val="00470F44"/>
    <w:rPr>
      <w:rFonts w:ascii="Times New Roman" w:hAnsi="Times New Roman"/>
      <w:sz w:val="28"/>
    </w:rPr>
  </w:style>
  <w:style w:type="paragraph" w:styleId="af3">
    <w:name w:val="Normal (Web)"/>
    <w:basedOn w:val="a1"/>
    <w:uiPriority w:val="99"/>
    <w:semiHidden/>
    <w:unhideWhenUsed/>
    <w:rsid w:val="00F6740F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2"/>
    <w:link w:val="3"/>
    <w:uiPriority w:val="9"/>
    <w:rsid w:val="008050A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f4">
    <w:name w:val="header"/>
    <w:basedOn w:val="a1"/>
    <w:link w:val="af5"/>
    <w:uiPriority w:val="99"/>
    <w:unhideWhenUsed/>
    <w:rsid w:val="00F8626B"/>
    <w:pPr>
      <w:tabs>
        <w:tab w:val="center" w:pos="4677"/>
        <w:tab w:val="right" w:pos="9355"/>
      </w:tabs>
      <w:spacing w:line="240" w:lineRule="auto"/>
    </w:pPr>
  </w:style>
  <w:style w:type="character" w:customStyle="1" w:styleId="af5">
    <w:name w:val="Верхний колонтитул Знак"/>
    <w:basedOn w:val="a2"/>
    <w:link w:val="af4"/>
    <w:uiPriority w:val="99"/>
    <w:rsid w:val="00F8626B"/>
    <w:rPr>
      <w:rFonts w:ascii="Times New Roman" w:hAnsi="Times New Roman"/>
      <w:sz w:val="28"/>
    </w:rPr>
  </w:style>
  <w:style w:type="paragraph" w:styleId="af6">
    <w:name w:val="footer"/>
    <w:basedOn w:val="a1"/>
    <w:link w:val="af7"/>
    <w:uiPriority w:val="99"/>
    <w:unhideWhenUsed/>
    <w:rsid w:val="00F8626B"/>
    <w:pPr>
      <w:tabs>
        <w:tab w:val="center" w:pos="4677"/>
        <w:tab w:val="right" w:pos="9355"/>
      </w:tabs>
      <w:spacing w:line="240" w:lineRule="auto"/>
    </w:pPr>
  </w:style>
  <w:style w:type="character" w:customStyle="1" w:styleId="af7">
    <w:name w:val="Нижний колонтитул Знак"/>
    <w:basedOn w:val="a2"/>
    <w:link w:val="af6"/>
    <w:uiPriority w:val="99"/>
    <w:rsid w:val="00F8626B"/>
    <w:rPr>
      <w:rFonts w:ascii="Times New Roman" w:hAnsi="Times New Roman"/>
      <w:sz w:val="28"/>
    </w:rPr>
  </w:style>
  <w:style w:type="paragraph" w:styleId="af8">
    <w:name w:val="Revision"/>
    <w:hidden/>
    <w:uiPriority w:val="99"/>
    <w:semiHidden/>
    <w:rsid w:val="00BB5463"/>
    <w:pPr>
      <w:spacing w:after="0" w:line="240" w:lineRule="auto"/>
    </w:pPr>
    <w:rPr>
      <w:rFonts w:ascii="Times New Roman" w:hAnsi="Times New Roman"/>
      <w:sz w:val="28"/>
    </w:rPr>
  </w:style>
  <w:style w:type="character" w:customStyle="1" w:styleId="50">
    <w:name w:val="Заголовок 5 Знак"/>
    <w:basedOn w:val="a2"/>
    <w:link w:val="5"/>
    <w:uiPriority w:val="9"/>
    <w:semiHidden/>
    <w:rsid w:val="00D519F5"/>
    <w:rPr>
      <w:rFonts w:asciiTheme="majorHAnsi" w:eastAsiaTheme="majorEastAsia" w:hAnsiTheme="majorHAnsi" w:cstheme="majorBidi"/>
      <w:color w:val="2E74B5" w:themeColor="accent1" w:themeShade="BF"/>
      <w:sz w:val="28"/>
    </w:rPr>
  </w:style>
  <w:style w:type="character" w:styleId="af9">
    <w:name w:val="Hyperlink"/>
    <w:basedOn w:val="a2"/>
    <w:uiPriority w:val="99"/>
    <w:unhideWhenUsed/>
    <w:rsid w:val="00516887"/>
    <w:rPr>
      <w:color w:val="0563C1" w:themeColor="hyperlink"/>
      <w:u w:val="single"/>
    </w:rPr>
  </w:style>
  <w:style w:type="character" w:styleId="afa">
    <w:name w:val="Unresolved Mention"/>
    <w:basedOn w:val="a2"/>
    <w:uiPriority w:val="99"/>
    <w:semiHidden/>
    <w:unhideWhenUsed/>
    <w:rsid w:val="00516887"/>
    <w:rPr>
      <w:color w:val="605E5C"/>
      <w:shd w:val="clear" w:color="auto" w:fill="E1DFDD"/>
    </w:rPr>
  </w:style>
  <w:style w:type="paragraph" w:styleId="afb">
    <w:name w:val="No Spacing"/>
    <w:link w:val="afc"/>
    <w:uiPriority w:val="1"/>
    <w:qFormat/>
    <w:rsid w:val="009B26EC"/>
    <w:pPr>
      <w:spacing w:after="0" w:line="240" w:lineRule="auto"/>
    </w:pPr>
    <w:rPr>
      <w:rFonts w:eastAsiaTheme="minorEastAsia"/>
      <w:lang w:eastAsia="ru-RU"/>
    </w:rPr>
  </w:style>
  <w:style w:type="character" w:customStyle="1" w:styleId="afc">
    <w:name w:val="Без интервала Знак"/>
    <w:basedOn w:val="a2"/>
    <w:link w:val="afb"/>
    <w:uiPriority w:val="1"/>
    <w:rsid w:val="009B26EC"/>
    <w:rPr>
      <w:rFonts w:eastAsiaTheme="minorEastAsia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534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35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8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rir\OneDrive\&#1056;&#1072;&#1073;&#1086;&#1095;&#1080;&#1081;%20&#1089;&#1090;&#1086;&#1083;\1%20&#1082;&#1091;&#1088;&#1089;\&#1057;&#1091;&#1073;&#1073;&#1086;&#1090;&#1072;\&#1087;&#1088;&#1080;&#1084;&#1077;&#1088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[2026]</PublishDate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E527D89031236F4AAFCA7DFCC9B7C835" ma:contentTypeVersion="3" ma:contentTypeDescription="Создание документа." ma:contentTypeScope="" ma:versionID="dd72e9d7ce931700e6e0319248ee74ad">
  <xsd:schema xmlns:xsd="http://www.w3.org/2001/XMLSchema" xmlns:xs="http://www.w3.org/2001/XMLSchema" xmlns:p="http://schemas.microsoft.com/office/2006/metadata/properties" xmlns:ns2="8b4c0add-caf9-4fdc-8aef-d6bf8d92a6ad" targetNamespace="http://schemas.microsoft.com/office/2006/metadata/properties" ma:root="true" ma:fieldsID="125cc1150d483c8b800d702f0378afe3" ns2:_="">
    <xsd:import namespace="8b4c0add-caf9-4fdc-8aef-d6bf8d92a6a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4c0add-caf9-4fdc-8aef-d6bf8d92a6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673439C-80EE-477C-8785-8C129BEBCAD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832F35C-FC25-4225-A9B6-54ADD9E5091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b4c0add-caf9-4fdc-8aef-d6bf8d92a6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A2C303E-C99D-48AD-85F9-3C101CE899D9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C15EB3E0-886A-4FE9-85E1-D91179CD65B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пример.dotx</Template>
  <TotalTime>5635</TotalTime>
  <Pages>5</Pages>
  <Words>294</Words>
  <Characters>1676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Проектирование базы данных для приложения по созданию задач</vt:lpstr>
    </vt:vector>
  </TitlesOfParts>
  <Company>Тюменский государственный университет</Company>
  <LinksUpToDate>false</LinksUpToDate>
  <CharactersWithSpaces>1967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Проектирование базы данных для приложения по созданию задач</dc:title>
  <dc:subject/>
  <dc:creator>Медведев Сергей, Ионин сергей</dc:creator>
  <cp:keywords/>
  <dc:description/>
  <cp:lastModifiedBy>Колышев Вячеслав</cp:lastModifiedBy>
  <cp:revision>35</cp:revision>
  <dcterms:created xsi:type="dcterms:W3CDTF">2021-09-01T05:39:00Z</dcterms:created>
  <dcterms:modified xsi:type="dcterms:W3CDTF">2026-06-23T09:05:00Z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0x010100E527D89031236F4AAFCA7DFCC9B7C835</vt:lpwstr>
  </property>
</Properties>
</file>